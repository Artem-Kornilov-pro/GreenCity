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35723626" w:displacedByCustomXml="next"/>
    <w:sdt>
      <w:sdtPr>
        <w:rPr>
          <w:rFonts w:ascii="Times New Roman" w:hAnsi="Times New Roman"/>
          <w:b w:val="0"/>
          <w:kern w:val="0"/>
          <w:sz w:val="24"/>
          <w:szCs w:val="24"/>
          <w:lang w:eastAsia="ru-RU"/>
        </w:rPr>
        <w:id w:val="143014877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1" w:name="_Toc186035306" w:displacedByCustomXml="prev"/>
        <w:p w14:paraId="533DF887" w14:textId="38BDD80A" w:rsidR="00C14187" w:rsidRPr="007256DC" w:rsidRDefault="007256DC" w:rsidP="007256DC">
          <w:pPr>
            <w:pStyle w:val="1"/>
            <w:ind w:left="360" w:firstLine="207"/>
            <w:rPr>
              <w:rFonts w:ascii="Times New Roman" w:hAnsi="Times New Roman"/>
              <w:szCs w:val="28"/>
            </w:rPr>
          </w:pPr>
          <w:r w:rsidRPr="007256DC">
            <w:rPr>
              <w:rFonts w:ascii="Times New Roman" w:hAnsi="Times New Roman"/>
              <w:szCs w:val="28"/>
            </w:rPr>
            <w:t>Содержание пояснительной записки</w:t>
          </w:r>
          <w:bookmarkEnd w:id="0"/>
          <w:bookmarkEnd w:id="1"/>
        </w:p>
        <w:p w14:paraId="740EB2F0" w14:textId="3107641F" w:rsidR="004123A7" w:rsidRDefault="00C14187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23626" w:history="1">
            <w:r w:rsidR="004123A7" w:rsidRPr="00D1781A">
              <w:rPr>
                <w:rStyle w:val="a7"/>
                <w:noProof/>
              </w:rPr>
              <w:t>Содержание пояснительной записки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_Toc235723626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1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72F38909" w14:textId="57C65E3B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27" w:history="1">
            <w:r w:rsidR="004123A7" w:rsidRPr="00D1781A">
              <w:rPr>
                <w:rStyle w:val="a7"/>
                <w:noProof/>
              </w:rPr>
              <w:t>1.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Общая часть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_Toc235723627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2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3DD152F" w14:textId="40DCCAEC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28" w:history="1">
            <w:r w:rsidR="004123A7" w:rsidRPr="00D1781A">
              <w:rPr>
                <w:rStyle w:val="a7"/>
                <w:noProof/>
              </w:rPr>
              <w:t>2.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Нормативно-технические документы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_Toc235723628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2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538269BD" w14:textId="6AF94A12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29" w:history="1">
            <w:r w:rsidR="004123A7" w:rsidRPr="00D1781A">
              <w:rPr>
                <w:rStyle w:val="a7"/>
                <w:noProof/>
              </w:rPr>
              <w:t>3.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Перечень мероприятий по реализации проекта благоустройства территории, предложения по размещению малых архитектурных форм и инженерному оборудованию территории с описанием принципиальных проектных решений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_Toc235723629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3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4D1F644E" w14:textId="17BD9C46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0" w:history="1">
            <w:r w:rsidR="004123A7" w:rsidRPr="00D1781A">
              <w:rPr>
                <w:rStyle w:val="a7"/>
                <w:noProof/>
              </w:rPr>
              <w:t>4.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Описание организации рельефа и водоотведения (вертикальной планировки), обоснование и описание взаимного расположения продольных и поперечных уклонов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_Toc235723630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3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4857ECB6" w14:textId="7924EBE9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1" w:history="1">
            <w:r w:rsidR="004123A7" w:rsidRPr="00D1781A">
              <w:rPr>
                <w:rStyle w:val="a7"/>
                <w:noProof/>
              </w:rPr>
              <w:t>5.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Обоснование архитектурно-планировочных решений территории, решений по инженерной подготовке территории, решений по озеленению, организации дорожно-тропиночной сети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_Toc235723631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4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7020DCED" w14:textId="775E2193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2" w:history="1">
            <w:r w:rsidR="004123A7" w:rsidRPr="00D1781A">
              <w:rPr>
                <w:rStyle w:val="a7"/>
                <w:noProof/>
              </w:rPr>
              <w:t>6.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Архитектурно-конструктивные решения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_Toc235723632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4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37C875FF" w14:textId="7C492F99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3" w:history="1">
            <w:r w:rsidR="004123A7" w:rsidRPr="00D1781A">
              <w:rPr>
                <w:rStyle w:val="a7"/>
                <w:noProof/>
              </w:rPr>
              <w:t>7.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Мероприятия по организации пологих путей для маломобильных групп населения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_Toc235723633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4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206381E5" w14:textId="4B11D935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4" w:history="1">
            <w:r w:rsidR="004123A7" w:rsidRPr="00D1781A">
              <w:rPr>
                <w:rStyle w:val="a7"/>
                <w:noProof/>
              </w:rPr>
              <w:t>8.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Расчет существующей и ожидаемой рекреационной нагрузки, сравнительный баланс территории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_Toc235723634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5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247AE1E5" w14:textId="207FD768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5" w:history="1">
            <w:r w:rsidR="004123A7" w:rsidRPr="00D1781A">
              <w:rPr>
                <w:rStyle w:val="a7"/>
                <w:noProof/>
              </w:rPr>
              <w:t>9.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Технико-экономические показатели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_Toc235723635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5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1938CE68" w14:textId="10392A88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6" w:history="1">
            <w:r w:rsidR="004123A7" w:rsidRPr="00D1781A">
              <w:rPr>
                <w:rStyle w:val="a7"/>
                <w:noProof/>
              </w:rPr>
              <w:t>10.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Описание проектных решений в части обеспечения безопасности дорожного движения, анализ пропускной способности улично-дорожной сети и перечень мероприятий по ее обеспечению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_Toc235723636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5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335338CF" w14:textId="4632D35B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7" w:history="1">
            <w:r w:rsidR="004123A7" w:rsidRPr="00D1781A">
              <w:rPr>
                <w:rStyle w:val="a7"/>
                <w:noProof/>
              </w:rPr>
              <w:t>11.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Конструктивные и объемно-планировочные решения по реализации проекта благоустройства территории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_Toc235723637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6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1AB72C8D" w14:textId="7CE04BEC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8" w:history="1">
            <w:r w:rsidR="004123A7" w:rsidRPr="00D1781A">
              <w:rPr>
                <w:rStyle w:val="a7"/>
                <w:b/>
                <w:noProof/>
              </w:rPr>
              <w:t>1. Перечень мероприятий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_Toc235723638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6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034DE6A" w14:textId="72B81E79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39" w:history="1">
            <w:r w:rsidR="004123A7" w:rsidRPr="00D1781A">
              <w:rPr>
                <w:rStyle w:val="a7"/>
                <w:b/>
                <w:noProof/>
              </w:rPr>
              <w:t>2. Описание и обоснование конструктивных решений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_Toc235723639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6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7453D09" w14:textId="263F245C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40" w:history="1">
            <w:r w:rsidR="004123A7" w:rsidRPr="00D1781A">
              <w:rPr>
                <w:rStyle w:val="a7"/>
                <w:b/>
                <w:noProof/>
              </w:rPr>
              <w:t>3. Баланс территории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_Toc235723640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7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643426A" w14:textId="264989B1" w:rsidR="004123A7" w:rsidRDefault="00DA6C2C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41" w:history="1">
            <w:r w:rsidR="004123A7" w:rsidRPr="00D1781A">
              <w:rPr>
                <w:rStyle w:val="a7"/>
                <w:noProof/>
              </w:rPr>
              <w:t>12.</w:t>
            </w:r>
            <w:r w:rsidR="004123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123A7" w:rsidRPr="00D1781A">
              <w:rPr>
                <w:rStyle w:val="a7"/>
                <w:noProof/>
              </w:rPr>
              <w:t>Рекомендации по созданию древесно-кустарниковых насаждений, цветников и газоно</w:t>
            </w:r>
            <w:r w:rsidR="004123A7">
              <w:rPr>
                <w:rStyle w:val="a7"/>
                <w:noProof/>
              </w:rPr>
              <w:t>……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_Toc235723641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12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5D578A94" w14:textId="471684DC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42" w:history="1">
            <w:r w:rsidR="004123A7" w:rsidRPr="00D1781A">
              <w:rPr>
                <w:rStyle w:val="a7"/>
                <w:b/>
                <w:noProof/>
              </w:rPr>
              <w:t>1. Посадка деревьев и кустарников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_Toc235723642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12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26C358D" w14:textId="5A1E78B5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43" w:history="1">
            <w:r w:rsidR="004123A7" w:rsidRPr="00D1781A">
              <w:rPr>
                <w:rStyle w:val="a7"/>
                <w:b/>
                <w:noProof/>
              </w:rPr>
              <w:t>2. Посадка газона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_Toc235723643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14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C4F1062" w14:textId="078D242C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44" w:history="1">
            <w:r w:rsidR="004123A7" w:rsidRPr="00D1781A">
              <w:rPr>
                <w:rStyle w:val="a7"/>
                <w:b/>
                <w:noProof/>
              </w:rPr>
              <w:t>3. Послепосадочный уход за растениями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_Toc235723644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16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50342EE2" w14:textId="559E1A63" w:rsidR="004123A7" w:rsidRDefault="00DA6C2C">
          <w:pPr>
            <w:pStyle w:val="2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723645" w:history="1">
            <w:r w:rsidR="004123A7" w:rsidRPr="00D1781A">
              <w:rPr>
                <w:rStyle w:val="a7"/>
                <w:b/>
                <w:noProof/>
              </w:rPr>
              <w:t>4. Содержание газонов</w:t>
            </w:r>
            <w:r w:rsidR="004123A7">
              <w:rPr>
                <w:noProof/>
                <w:webHidden/>
              </w:rPr>
              <w:tab/>
            </w:r>
            <w:r w:rsidR="004123A7">
              <w:rPr>
                <w:noProof/>
                <w:webHidden/>
              </w:rPr>
              <w:fldChar w:fldCharType="begin"/>
            </w:r>
            <w:r w:rsidR="004123A7">
              <w:rPr>
                <w:noProof/>
                <w:webHidden/>
              </w:rPr>
              <w:instrText xml:space="preserve"> PAGEREF _Toc235723645 \h </w:instrText>
            </w:r>
            <w:r w:rsidR="004123A7">
              <w:rPr>
                <w:noProof/>
                <w:webHidden/>
              </w:rPr>
            </w:r>
            <w:r w:rsidR="004123A7">
              <w:rPr>
                <w:noProof/>
                <w:webHidden/>
              </w:rPr>
              <w:fldChar w:fldCharType="separate"/>
            </w:r>
            <w:r w:rsidR="004123A7">
              <w:rPr>
                <w:noProof/>
                <w:webHidden/>
              </w:rPr>
              <w:t>17</w:t>
            </w:r>
            <w:r w:rsidR="004123A7">
              <w:rPr>
                <w:noProof/>
                <w:webHidden/>
              </w:rPr>
              <w:fldChar w:fldCharType="end"/>
            </w:r>
          </w:hyperlink>
        </w:p>
        <w:p w14:paraId="0CD7828E" w14:textId="59A6EE3E" w:rsidR="00B24C0F" w:rsidRDefault="00C14187" w:rsidP="00C1418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C2FBD08" w14:textId="373DE8DF" w:rsidR="00F75D09" w:rsidRPr="00B24C0F" w:rsidRDefault="00B24C0F" w:rsidP="00B24C0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41460B0" w14:textId="260A0651" w:rsidR="000935CA" w:rsidRPr="007256DC" w:rsidRDefault="0016559C" w:rsidP="00C14187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bookmarkStart w:id="2" w:name="_Toc235723627"/>
      <w:r w:rsidRPr="003C3D1A">
        <w:rPr>
          <w:rFonts w:ascii="Times New Roman" w:hAnsi="Times New Roman"/>
          <w:szCs w:val="24"/>
        </w:rPr>
        <w:lastRenderedPageBreak/>
        <w:t>Общая часть</w:t>
      </w:r>
      <w:bookmarkEnd w:id="2"/>
    </w:p>
    <w:p w14:paraId="16D1C736" w14:textId="77777777" w:rsidR="00F75D09" w:rsidRPr="007256DC" w:rsidRDefault="00F75D09" w:rsidP="00F75D09">
      <w:pPr>
        <w:rPr>
          <w:lang w:eastAsia="en-US"/>
        </w:rPr>
      </w:pPr>
    </w:p>
    <w:p w14:paraId="17C57C71" w14:textId="77777777" w:rsidR="00836E29" w:rsidRPr="007256DC" w:rsidRDefault="000935CA" w:rsidP="00F75D09">
      <w:pPr>
        <w:spacing w:line="360" w:lineRule="auto"/>
        <w:ind w:firstLine="709"/>
        <w:jc w:val="both"/>
      </w:pPr>
      <w:r w:rsidRPr="007256DC">
        <w:t xml:space="preserve">Проектная документация по объекту: «Разработка проектно-сметной документации на комплексное благоустройство территорий административных округов города Москвы и расположенных на них объектах» выполнена на основании Технического задания к договору № АНО72/2024 от 19.04.2024 г. с АНО «ЦРБГС». Адрес объекта: г. Москва, </w:t>
      </w:r>
      <w:r w:rsidR="00836E29" w:rsidRPr="007256DC">
        <w:t>ВАО, 2-я Прядильная улица.</w:t>
      </w:r>
    </w:p>
    <w:p w14:paraId="521CA5DC" w14:textId="60618202" w:rsidR="00DF0DB6" w:rsidRPr="007256DC" w:rsidRDefault="00DF0DB6" w:rsidP="00F75D09">
      <w:pPr>
        <w:spacing w:line="360" w:lineRule="auto"/>
        <w:ind w:firstLine="709"/>
        <w:jc w:val="both"/>
        <w:rPr>
          <w:color w:val="000000" w:themeColor="text1"/>
        </w:rPr>
      </w:pPr>
      <w:r w:rsidRPr="007256DC">
        <w:t xml:space="preserve"> </w:t>
      </w:r>
      <w:r w:rsidR="00836E29" w:rsidRPr="007256DC">
        <w:t>2-я Прядильная улица - </w:t>
      </w:r>
      <w:hyperlink r:id="rId8" w:tooltip="Улица" w:history="1">
        <w:r w:rsidR="00836E29" w:rsidRPr="007256DC">
          <w:rPr>
            <w:rStyle w:val="a7"/>
            <w:color w:val="000000" w:themeColor="text1"/>
            <w:u w:val="none"/>
          </w:rPr>
          <w:t>улица</w:t>
        </w:r>
      </w:hyperlink>
      <w:r w:rsidR="00836E29" w:rsidRPr="007256DC">
        <w:rPr>
          <w:color w:val="000000" w:themeColor="text1"/>
        </w:rPr>
        <w:t> в </w:t>
      </w:r>
      <w:hyperlink r:id="rId9" w:tooltip="Восточный административный округ (Москва)" w:history="1">
        <w:r w:rsidR="00836E29" w:rsidRPr="007256DC">
          <w:rPr>
            <w:rStyle w:val="a7"/>
            <w:color w:val="000000" w:themeColor="text1"/>
            <w:u w:val="none"/>
          </w:rPr>
          <w:t>Восточном административном округе</w:t>
        </w:r>
      </w:hyperlink>
      <w:r w:rsidR="00836E29" w:rsidRPr="007256DC">
        <w:rPr>
          <w:color w:val="000000" w:themeColor="text1"/>
        </w:rPr>
        <w:t> города </w:t>
      </w:r>
      <w:hyperlink r:id="rId10" w:tooltip="Москва" w:history="1">
        <w:r w:rsidR="00836E29" w:rsidRPr="007256DC">
          <w:rPr>
            <w:rStyle w:val="a7"/>
            <w:color w:val="000000" w:themeColor="text1"/>
            <w:u w:val="none"/>
          </w:rPr>
          <w:t>Москвы</w:t>
        </w:r>
      </w:hyperlink>
      <w:r w:rsidR="00836E29" w:rsidRPr="007256DC">
        <w:rPr>
          <w:color w:val="000000" w:themeColor="text1"/>
        </w:rPr>
        <w:t> на территории района </w:t>
      </w:r>
      <w:hyperlink r:id="rId11" w:tooltip="Измайлово (район Москвы)" w:history="1">
        <w:r w:rsidR="00836E29" w:rsidRPr="007256DC">
          <w:rPr>
            <w:rStyle w:val="a7"/>
            <w:color w:val="000000" w:themeColor="text1"/>
            <w:u w:val="none"/>
          </w:rPr>
          <w:t>Измайлово</w:t>
        </w:r>
      </w:hyperlink>
      <w:r w:rsidR="00836E29" w:rsidRPr="007256DC">
        <w:rPr>
          <w:color w:val="000000" w:themeColor="text1"/>
        </w:rPr>
        <w:t>.</w:t>
      </w:r>
      <w:r w:rsidRPr="007256DC">
        <w:t xml:space="preserve"> </w:t>
      </w:r>
      <w:r w:rsidR="00836E29" w:rsidRPr="007256DC">
        <w:t>Название дано в 1949 году в честь расположенной рядом </w:t>
      </w:r>
      <w:hyperlink r:id="rId12" w:tooltip="Измайловская мануфактура" w:history="1">
        <w:r w:rsidR="00836E29" w:rsidRPr="007256DC">
          <w:rPr>
            <w:rStyle w:val="a7"/>
            <w:color w:val="000000" w:themeColor="text1"/>
            <w:u w:val="none"/>
          </w:rPr>
          <w:t>Измайловской прядильно-ткацкой фабрики</w:t>
        </w:r>
      </w:hyperlink>
      <w:r w:rsidR="00836E29" w:rsidRPr="007256DC">
        <w:rPr>
          <w:color w:val="000000" w:themeColor="text1"/>
        </w:rPr>
        <w:t>.</w:t>
      </w:r>
    </w:p>
    <w:p w14:paraId="4ACE59FF" w14:textId="36FBDADF" w:rsidR="0016559C" w:rsidRPr="007256DC" w:rsidRDefault="0021599F" w:rsidP="00F75D09">
      <w:pPr>
        <w:spacing w:line="360" w:lineRule="auto"/>
        <w:ind w:firstLine="709"/>
        <w:jc w:val="both"/>
      </w:pPr>
      <w:r w:rsidRPr="007256DC">
        <w:t xml:space="preserve">Протяженность </w:t>
      </w:r>
      <w:r w:rsidR="002A4C2C" w:rsidRPr="007256DC">
        <w:t>–</w:t>
      </w:r>
      <w:r w:rsidR="00A958BA" w:rsidRPr="007256DC">
        <w:t xml:space="preserve"> </w:t>
      </w:r>
      <w:r w:rsidR="00836E29" w:rsidRPr="007256DC">
        <w:t>830</w:t>
      </w:r>
      <w:r w:rsidR="00C149C8" w:rsidRPr="007256DC">
        <w:t xml:space="preserve"> </w:t>
      </w:r>
      <w:r w:rsidR="00DF0DB6" w:rsidRPr="007256DC">
        <w:t>м</w:t>
      </w:r>
      <w:r w:rsidR="00C149C8" w:rsidRPr="007256DC">
        <w:t>.</w:t>
      </w:r>
    </w:p>
    <w:p w14:paraId="695F6CF7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В рамках выполнения проектной документации осуществляется проведение комплексных работ по благоустройству территории.</w:t>
      </w:r>
    </w:p>
    <w:p w14:paraId="7C6CA6E1" w14:textId="77777777" w:rsidR="003C3D1A" w:rsidRDefault="003C3D1A" w:rsidP="00F75D09">
      <w:pPr>
        <w:spacing w:line="360" w:lineRule="auto"/>
        <w:ind w:firstLine="709"/>
        <w:jc w:val="both"/>
      </w:pPr>
    </w:p>
    <w:p w14:paraId="67B8D15C" w14:textId="48351EA4" w:rsidR="003C3D1A" w:rsidRDefault="003C3D1A" w:rsidP="003C3D1A">
      <w:pPr>
        <w:pStyle w:val="1"/>
        <w:numPr>
          <w:ilvl w:val="0"/>
          <w:numId w:val="12"/>
        </w:numPr>
        <w:jc w:val="left"/>
        <w:rPr>
          <w:rFonts w:ascii="Times New Roman" w:hAnsi="Times New Roman"/>
          <w:sz w:val="24"/>
        </w:rPr>
      </w:pPr>
      <w:bookmarkStart w:id="3" w:name="_Toc235723628"/>
      <w:r w:rsidRPr="003C3D1A">
        <w:rPr>
          <w:rFonts w:ascii="Times New Roman" w:hAnsi="Times New Roman"/>
        </w:rPr>
        <w:t>Нормативно-технические документы</w:t>
      </w:r>
      <w:bookmarkEnd w:id="3"/>
      <w:r w:rsidRPr="003C3D1A">
        <w:rPr>
          <w:rFonts w:ascii="Times New Roman" w:hAnsi="Times New Roman"/>
        </w:rPr>
        <w:t xml:space="preserve"> </w:t>
      </w:r>
    </w:p>
    <w:p w14:paraId="38E54D6C" w14:textId="77777777" w:rsidR="003C3D1A" w:rsidRPr="003C3D1A" w:rsidRDefault="003C3D1A" w:rsidP="003C3D1A">
      <w:pPr>
        <w:rPr>
          <w:lang w:eastAsia="en-US"/>
        </w:rPr>
      </w:pPr>
    </w:p>
    <w:p w14:paraId="0CE43E10" w14:textId="48D3282B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Проектная документация разработана в строгом соответствии с инженерно-геодезическими изысканиями, выполненными ГУП «</w:t>
      </w:r>
      <w:proofErr w:type="spellStart"/>
      <w:r w:rsidRPr="007256DC">
        <w:t>Мосгоргеотрест</w:t>
      </w:r>
      <w:proofErr w:type="spellEnd"/>
      <w:r w:rsidRPr="007256DC">
        <w:t xml:space="preserve">». </w:t>
      </w:r>
    </w:p>
    <w:p w14:paraId="2B2DA8BB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 xml:space="preserve">Перед разработкой проектной документации проведены натурные обследования объекта с разработкой отчета. </w:t>
      </w:r>
    </w:p>
    <w:p w14:paraId="11AEDB43" w14:textId="67C659F6" w:rsidR="0016559C" w:rsidRPr="007256DC" w:rsidRDefault="00A958BA" w:rsidP="00F75D09">
      <w:pPr>
        <w:spacing w:line="360" w:lineRule="auto"/>
        <w:ind w:firstLine="709"/>
        <w:jc w:val="both"/>
      </w:pPr>
      <w:r w:rsidRPr="007256DC">
        <w:t>Согласно Техническому заданию,</w:t>
      </w:r>
      <w:r w:rsidR="0016559C" w:rsidRPr="007256DC">
        <w:t xml:space="preserve"> проектные решения должны соответствовать требованиям: </w:t>
      </w:r>
    </w:p>
    <w:p w14:paraId="7C1E5E32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 xml:space="preserve">- Федеральный закон Российской Федерации от 22 июля 2008 г. N 123-ФЗ «Технический регламент о требованиях пожарной безопасности» (с изменениями на 3 июля 2016 года); </w:t>
      </w:r>
    </w:p>
    <w:p w14:paraId="3410A198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- СП 42.13330.2016 Градостроительство. Планировка и застройка городских и сельских поселений. Актуализированная редакция СНиП 2.07.01-89*</w:t>
      </w:r>
    </w:p>
    <w:p w14:paraId="7D1420C0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- ТСН 30-307-2002 г. Москвы (МГСН 1.02-02) Нормы и правила проектирования комплексного благоустройства на территории города Москвы (с Изменениями и Дополнениями)</w:t>
      </w:r>
    </w:p>
    <w:p w14:paraId="08397278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- ТСН 30-304-2000 г. Москвы (МГСН 1.01-99) Нормы и правила проектирования планировки и застройки г. Москвы (с Изменениями на 23.12.2015)</w:t>
      </w:r>
    </w:p>
    <w:p w14:paraId="1EE91DDE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- 181-ФЗ от 24.11.1995г. «О социальной защите инвалидов в Российской Федерации» (с изменениями на 7 марта 2017 года);</w:t>
      </w:r>
    </w:p>
    <w:p w14:paraId="702B90EE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- закона города Москвы от 17.01.2001г. № 3 «Об обеспечении беспрепятственного доступа инвалидов и иных маломобильных граждан к объектам социальной, транспортной и инженерной инфраструктур города Москвы» (с изменениями на 16 декабря 2015 года).</w:t>
      </w:r>
    </w:p>
    <w:p w14:paraId="5263FF02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- Сводному стандарту благоустройства улиц Москвы;</w:t>
      </w:r>
    </w:p>
    <w:p w14:paraId="613AD601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lastRenderedPageBreak/>
        <w:t>- СП 59.13330.2020 Доступность зданий и сооружений для маломобильных групп населения. Актуализированная редакция СНиП 35-01-2001 (с Изменением N 1).</w:t>
      </w:r>
    </w:p>
    <w:p w14:paraId="2930BBE2" w14:textId="5FEDDDED" w:rsidR="0016559C" w:rsidRPr="003C3D1A" w:rsidRDefault="0016559C" w:rsidP="00C14187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4" w:name="_Toc235723629"/>
      <w:r w:rsidRPr="003C3D1A">
        <w:rPr>
          <w:rFonts w:ascii="Times New Roman" w:hAnsi="Times New Roman"/>
          <w:szCs w:val="24"/>
        </w:rPr>
        <w:t>Перечень мероприятий по реализации проекта благоустройства территории, предложения по размещению малых архитектурных форм и инженерному оборудованию территории с описанием принципиальных проектных решений</w:t>
      </w:r>
      <w:bookmarkEnd w:id="4"/>
    </w:p>
    <w:p w14:paraId="1EF5228C" w14:textId="77777777" w:rsidR="00F75D09" w:rsidRPr="007256DC" w:rsidRDefault="00F75D09" w:rsidP="00F75D09">
      <w:pPr>
        <w:rPr>
          <w:lang w:eastAsia="en-US"/>
        </w:rPr>
      </w:pPr>
    </w:p>
    <w:p w14:paraId="4DA48692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 xml:space="preserve">Проектом предусмотрен ремонт покрытия проезжей части и тротуаров, формирование более четких границ между различными функциональными зонами, благоустройство пешеходных зон и </w:t>
      </w:r>
      <w:proofErr w:type="spellStart"/>
      <w:r w:rsidRPr="007256DC">
        <w:t>преддомовых</w:t>
      </w:r>
      <w:proofErr w:type="spellEnd"/>
      <w:r w:rsidRPr="007256DC">
        <w:t xml:space="preserve"> территорий, выходящих фасадами на рассматриваемый объект. </w:t>
      </w:r>
    </w:p>
    <w:p w14:paraId="3BCB7518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Покрытие дорожной одежды проезжей части требует замены ввиду присутствия разного рода дефектов (трещины одиночные и в виде мелкой сетки). Кроме того, на существующих тротуарах также имеется ряд дефектов и требуется капитальный ремонт.</w:t>
      </w:r>
    </w:p>
    <w:p w14:paraId="0757DC55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Благоустройство территории выполнено с учетом повышения эксплуатационных качеств территории и прилегающих к ней участков, улучшения их внешнего вида. Благоустройство территории включает:</w:t>
      </w:r>
    </w:p>
    <w:p w14:paraId="50AC6EB6" w14:textId="77777777" w:rsidR="0016559C" w:rsidRPr="007256DC" w:rsidRDefault="0016559C" w:rsidP="00F75D09">
      <w:pPr>
        <w:pStyle w:val="af8"/>
        <w:autoSpaceDE w:val="0"/>
        <w:autoSpaceDN w:val="0"/>
        <w:adjustRightInd w:val="0"/>
        <w:spacing w:line="360" w:lineRule="auto"/>
        <w:ind w:left="0" w:firstLine="709"/>
        <w:jc w:val="both"/>
      </w:pPr>
      <w:r w:rsidRPr="007256DC">
        <w:t>– тротуары;</w:t>
      </w:r>
    </w:p>
    <w:p w14:paraId="0220210D" w14:textId="77777777" w:rsidR="0016559C" w:rsidRPr="007256DC" w:rsidRDefault="0016559C" w:rsidP="00F75D09">
      <w:pPr>
        <w:pStyle w:val="af8"/>
        <w:spacing w:line="360" w:lineRule="auto"/>
        <w:ind w:left="0" w:firstLine="709"/>
        <w:jc w:val="both"/>
      </w:pPr>
      <w:r w:rsidRPr="007256DC">
        <w:t>– проектируемое озеленение – газоны;</w:t>
      </w:r>
    </w:p>
    <w:p w14:paraId="1CBBE30F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Проектом также предусмотрены замена верхнего оборудования колодцев инженерных сетей, замена светильников (подробнее см. раздел «Инженерное обеспечение территории»).</w:t>
      </w:r>
    </w:p>
    <w:p w14:paraId="7BB36E91" w14:textId="6B22AC14" w:rsidR="00F75D09" w:rsidRPr="007256DC" w:rsidRDefault="00C149C8" w:rsidP="00C14187">
      <w:pPr>
        <w:spacing w:line="360" w:lineRule="auto"/>
        <w:ind w:firstLine="709"/>
        <w:jc w:val="both"/>
      </w:pPr>
      <w:r w:rsidRPr="007256DC">
        <w:t>Бытовой городок, площадка складирования материалов, пункт мойки колес на данном объекте не предусматриваются.</w:t>
      </w:r>
    </w:p>
    <w:p w14:paraId="6F028665" w14:textId="0C0F7167" w:rsidR="0016559C" w:rsidRPr="003C3D1A" w:rsidRDefault="0016559C" w:rsidP="00C14187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5" w:name="_Toc235723630"/>
      <w:r w:rsidRPr="003C3D1A">
        <w:rPr>
          <w:rFonts w:ascii="Times New Roman" w:hAnsi="Times New Roman"/>
          <w:szCs w:val="24"/>
        </w:rPr>
        <w:t>Описание организации рельефа и водоотведения (вертикальной планировки), обоснование и описание взаимного расположения продольных и поперечных уклонов</w:t>
      </w:r>
      <w:bookmarkEnd w:id="5"/>
    </w:p>
    <w:p w14:paraId="477E245B" w14:textId="77777777" w:rsidR="00F75D09" w:rsidRPr="007256DC" w:rsidRDefault="00F75D09" w:rsidP="00F75D09">
      <w:pPr>
        <w:rPr>
          <w:lang w:eastAsia="en-US"/>
        </w:rPr>
      </w:pPr>
    </w:p>
    <w:p w14:paraId="4EEAC9A0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 xml:space="preserve">В проекте предусмотрено сохранение существующей вертикальной планировки. </w:t>
      </w:r>
    </w:p>
    <w:p w14:paraId="2045DF8F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Сохраняются существующие отметки и существующие продольные и поперечные уклоны элементов улично-дорожной сети.</w:t>
      </w:r>
    </w:p>
    <w:p w14:paraId="339E4206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Сохраняются существующие въезды и выезды на территорию прилегающей застройки.</w:t>
      </w:r>
    </w:p>
    <w:p w14:paraId="5957A82F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Возвышение бортового камня над лотком проезжей части в границах работ принято 15 см.</w:t>
      </w:r>
    </w:p>
    <w:p w14:paraId="12DC0245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Бортовой камень вдоль тротуаров устанавливается вровень с покрытием и газоном.</w:t>
      </w:r>
    </w:p>
    <w:p w14:paraId="484B34F8" w14:textId="65454777" w:rsidR="00F75D09" w:rsidRPr="007256DC" w:rsidRDefault="0016559C" w:rsidP="007256DC">
      <w:pPr>
        <w:spacing w:line="360" w:lineRule="auto"/>
        <w:ind w:firstLine="709"/>
        <w:jc w:val="both"/>
      </w:pPr>
      <w:r w:rsidRPr="007256DC">
        <w:t>Отвод поверхностных вод с проезжей части и пешеходной зоны осуществляется по планируемой поверхности к дождеприемным решеткам с дальнейшим выпуском в существующую сеть ливневой канализации (при наличии).</w:t>
      </w:r>
    </w:p>
    <w:p w14:paraId="1B643571" w14:textId="3DABD12D" w:rsidR="0016559C" w:rsidRPr="003C3D1A" w:rsidRDefault="0016559C" w:rsidP="007256DC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6" w:name="_Toc235723631"/>
      <w:r w:rsidRPr="003C3D1A">
        <w:rPr>
          <w:rFonts w:ascii="Times New Roman" w:hAnsi="Times New Roman"/>
          <w:szCs w:val="24"/>
        </w:rPr>
        <w:lastRenderedPageBreak/>
        <w:t>Обоснование архитектурно-планировочных решений территории, решений по инженерной подготовке территории, решений по озеленению, организации дорожно-</w:t>
      </w:r>
      <w:proofErr w:type="spellStart"/>
      <w:r w:rsidRPr="003C3D1A">
        <w:rPr>
          <w:rFonts w:ascii="Times New Roman" w:hAnsi="Times New Roman"/>
          <w:szCs w:val="24"/>
        </w:rPr>
        <w:t>тропиночной</w:t>
      </w:r>
      <w:proofErr w:type="spellEnd"/>
      <w:r w:rsidRPr="003C3D1A">
        <w:rPr>
          <w:rFonts w:ascii="Times New Roman" w:hAnsi="Times New Roman"/>
          <w:szCs w:val="24"/>
        </w:rPr>
        <w:t xml:space="preserve"> сети</w:t>
      </w:r>
      <w:bookmarkEnd w:id="6"/>
    </w:p>
    <w:p w14:paraId="03848DF5" w14:textId="77777777" w:rsidR="00F75D09" w:rsidRPr="007256DC" w:rsidRDefault="00F75D09" w:rsidP="00F75D09">
      <w:pPr>
        <w:rPr>
          <w:lang w:eastAsia="en-US"/>
        </w:rPr>
      </w:pPr>
    </w:p>
    <w:p w14:paraId="6E62F5F5" w14:textId="7777777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В проекте предусмотрена замена покрытия на существующих тротуарах, а также в местах «</w:t>
      </w:r>
      <w:proofErr w:type="spellStart"/>
      <w:r w:rsidRPr="007256DC">
        <w:t>протопов</w:t>
      </w:r>
      <w:proofErr w:type="spellEnd"/>
      <w:r w:rsidRPr="007256DC">
        <w:t xml:space="preserve">» предусмотрено устройство новых тротуаров. </w:t>
      </w:r>
    </w:p>
    <w:p w14:paraId="6582A3E6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>Конструкции дорожных одежд представлены на чертеже «Конструкции дорожной одежды» графической части.</w:t>
      </w:r>
    </w:p>
    <w:p w14:paraId="44FCCEF7" w14:textId="77777777" w:rsidR="00C149C8" w:rsidRPr="007256DC" w:rsidRDefault="00BB7984" w:rsidP="00C149C8">
      <w:pPr>
        <w:spacing w:line="360" w:lineRule="auto"/>
        <w:ind w:firstLine="709"/>
        <w:jc w:val="both"/>
      </w:pPr>
      <w:r w:rsidRPr="007256DC">
        <w:t>В проекте предлагается благоустроить территорию путем устройства газонов засевом трав по плодородному слою.</w:t>
      </w:r>
      <w:r w:rsidR="00C149C8" w:rsidRPr="007256DC">
        <w:t xml:space="preserve"> Состав травосмеси восстанавливаемого и устраиваемого газона:</w:t>
      </w:r>
    </w:p>
    <w:p w14:paraId="319CBE10" w14:textId="77777777" w:rsidR="00C149C8" w:rsidRPr="007256DC" w:rsidRDefault="00C149C8" w:rsidP="00C149C8">
      <w:pPr>
        <w:spacing w:line="360" w:lineRule="auto"/>
        <w:ind w:firstLine="709"/>
        <w:jc w:val="both"/>
      </w:pPr>
      <w:r w:rsidRPr="007256DC">
        <w:t>- овсяница красная - 40%;</w:t>
      </w:r>
    </w:p>
    <w:p w14:paraId="6534279A" w14:textId="77777777" w:rsidR="00C149C8" w:rsidRPr="007256DC" w:rsidRDefault="00C149C8" w:rsidP="00C149C8">
      <w:pPr>
        <w:spacing w:line="360" w:lineRule="auto"/>
        <w:ind w:firstLine="709"/>
        <w:jc w:val="both"/>
      </w:pPr>
      <w:r w:rsidRPr="007256DC">
        <w:t>- мятлик луговой - 30%;</w:t>
      </w:r>
    </w:p>
    <w:p w14:paraId="42F49E8B" w14:textId="1CE03D34" w:rsidR="00C149C8" w:rsidRPr="007256DC" w:rsidRDefault="00C149C8" w:rsidP="00C149C8">
      <w:pPr>
        <w:spacing w:line="360" w:lineRule="auto"/>
        <w:ind w:firstLine="709"/>
        <w:jc w:val="both"/>
      </w:pPr>
      <w:r w:rsidRPr="007256DC">
        <w:t>- райграс пастбищный - 30%.</w:t>
      </w:r>
    </w:p>
    <w:p w14:paraId="039892B0" w14:textId="302CA489" w:rsidR="00F75D09" w:rsidRPr="007256DC" w:rsidRDefault="00BB7984" w:rsidP="007256DC">
      <w:pPr>
        <w:spacing w:line="360" w:lineRule="auto"/>
        <w:ind w:firstLine="709"/>
        <w:jc w:val="both"/>
      </w:pPr>
      <w:r w:rsidRPr="007256DC">
        <w:t xml:space="preserve"> Посадка зеленых насаждений данной программой предусмотрена взамен вырубаемых по санитарному состоянию. Компенсационные мероприятия запроектированы в полном объеме. </w:t>
      </w:r>
    </w:p>
    <w:p w14:paraId="438A55B0" w14:textId="48D826CA" w:rsidR="0016559C" w:rsidRPr="003C3D1A" w:rsidRDefault="0016559C" w:rsidP="003C3D1A">
      <w:pPr>
        <w:pStyle w:val="1"/>
        <w:numPr>
          <w:ilvl w:val="0"/>
          <w:numId w:val="12"/>
        </w:numPr>
        <w:jc w:val="left"/>
        <w:rPr>
          <w:rFonts w:ascii="Times New Roman" w:hAnsi="Times New Roman"/>
          <w:szCs w:val="24"/>
        </w:rPr>
      </w:pPr>
      <w:bookmarkStart w:id="7" w:name="_Toc235723632"/>
      <w:r w:rsidRPr="003C3D1A">
        <w:rPr>
          <w:rFonts w:ascii="Times New Roman" w:hAnsi="Times New Roman"/>
          <w:szCs w:val="24"/>
        </w:rPr>
        <w:t>Архитектурно-конструктивные решения</w:t>
      </w:r>
      <w:bookmarkEnd w:id="7"/>
    </w:p>
    <w:p w14:paraId="2754DCF7" w14:textId="77777777" w:rsidR="00F75D09" w:rsidRPr="007256DC" w:rsidRDefault="00F75D09" w:rsidP="00F75D09">
      <w:pPr>
        <w:rPr>
          <w:lang w:eastAsia="en-US"/>
        </w:rPr>
      </w:pPr>
    </w:p>
    <w:p w14:paraId="2D0607F9" w14:textId="14B56237" w:rsidR="0016559C" w:rsidRPr="007256DC" w:rsidRDefault="0016559C" w:rsidP="00F75D09">
      <w:pPr>
        <w:spacing w:line="360" w:lineRule="auto"/>
        <w:ind w:firstLine="709"/>
        <w:jc w:val="both"/>
      </w:pPr>
      <w:r w:rsidRPr="007256DC">
        <w:t>Проектом предусматривается устройство лестницы</w:t>
      </w:r>
      <w:r w:rsidR="0021599F" w:rsidRPr="007256DC">
        <w:t>, конструкция которой</w:t>
      </w:r>
      <w:r w:rsidRPr="007256DC">
        <w:t xml:space="preserve"> принята аналогично конструкции тротуара. Сопряжение элементов – через бортовой камень БР100.30.15.</w:t>
      </w:r>
    </w:p>
    <w:p w14:paraId="2F7E4D21" w14:textId="3E96F2D0" w:rsidR="00F75D09" w:rsidRPr="007256DC" w:rsidRDefault="0021599F" w:rsidP="007256DC">
      <w:pPr>
        <w:spacing w:line="360" w:lineRule="auto"/>
        <w:ind w:firstLine="709"/>
        <w:jc w:val="both"/>
      </w:pPr>
      <w:r w:rsidRPr="007256DC">
        <w:t xml:space="preserve">Проектом предусматривается замена существующих павильонов ожидания остановочных пунктов НГПТ на новые, с урнами и навигационными пилонами. </w:t>
      </w:r>
      <w:r w:rsidR="00B44196" w:rsidRPr="007256DC">
        <w:t xml:space="preserve">Выполняется замена оборудования существующих велосипедных парковок на новые. </w:t>
      </w:r>
      <w:r w:rsidRPr="007256DC">
        <w:t>Не регулируемые пешеходные переходы оборудуются опорами контрастного освещения.</w:t>
      </w:r>
    </w:p>
    <w:p w14:paraId="6FD3AB90" w14:textId="2CE7BC55" w:rsidR="0016559C" w:rsidRPr="007256DC" w:rsidRDefault="0016559C" w:rsidP="003C3D1A">
      <w:pPr>
        <w:pStyle w:val="1"/>
        <w:numPr>
          <w:ilvl w:val="0"/>
          <w:numId w:val="12"/>
        </w:numPr>
        <w:jc w:val="left"/>
        <w:rPr>
          <w:rFonts w:ascii="Times New Roman" w:hAnsi="Times New Roman"/>
          <w:sz w:val="24"/>
          <w:szCs w:val="24"/>
        </w:rPr>
      </w:pPr>
      <w:bookmarkStart w:id="8" w:name="_Toc235723633"/>
      <w:r w:rsidRPr="003C3D1A">
        <w:rPr>
          <w:rFonts w:ascii="Times New Roman" w:hAnsi="Times New Roman"/>
          <w:szCs w:val="24"/>
        </w:rPr>
        <w:t>Мероприятия по организации пологих путей для маломобильных групп населения</w:t>
      </w:r>
      <w:bookmarkEnd w:id="8"/>
    </w:p>
    <w:p w14:paraId="5130D2FB" w14:textId="77777777" w:rsidR="00F75D09" w:rsidRPr="007256DC" w:rsidRDefault="00F75D09" w:rsidP="00F75D09">
      <w:pPr>
        <w:rPr>
          <w:lang w:eastAsia="en-US"/>
        </w:rPr>
      </w:pPr>
    </w:p>
    <w:p w14:paraId="26699698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>На всем протяжении объекта проектирования предусматривается обеспечение беспрепятственного передвижения маломобильных групп населения, соблюдена непрерывность пешеходных и транспортных путей, обеспечивающих доступ маломобильных групп.</w:t>
      </w:r>
    </w:p>
    <w:p w14:paraId="3BC3129F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>При этом предлагаются соответствующие планировочные, конструктивные и технические меры:</w:t>
      </w:r>
    </w:p>
    <w:p w14:paraId="45AE2997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>-   нормируется ширина дорожек и тротуаров по СП 59.13330.2020;</w:t>
      </w:r>
    </w:p>
    <w:p w14:paraId="457E58CD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 xml:space="preserve">- нормируются продольные уклоны пешеходных дорожек и тротуаров по СП 59.13330.2020; </w:t>
      </w:r>
    </w:p>
    <w:p w14:paraId="1B218D3D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>- в местах пересечения пешеходных путей с проезжей частью улиц и проездов нормируется высота бортового камня и уклон съездов с тротуаров.</w:t>
      </w:r>
    </w:p>
    <w:p w14:paraId="71340BB0" w14:textId="699D73A3" w:rsidR="0016559C" w:rsidRPr="007256DC" w:rsidRDefault="0016559C" w:rsidP="0016559C">
      <w:pPr>
        <w:spacing w:line="360" w:lineRule="auto"/>
        <w:ind w:firstLine="709"/>
        <w:jc w:val="both"/>
      </w:pPr>
      <w:r w:rsidRPr="007256DC">
        <w:lastRenderedPageBreak/>
        <w:t>В местах пешеходных переходов пандус бордюрный выполняется в виде трех наклонных плоскостей: одной центральной и двух примыкающих. Центральная наклонная поверхность пандусов бордюрных устраивается по ширине пересечения пешеходного пути с транспортными, продольным уклоном 1</w:t>
      </w:r>
      <w:r w:rsidR="00424787" w:rsidRPr="007256DC">
        <w:t>0</w:t>
      </w:r>
      <w:r w:rsidRPr="007256DC">
        <w:t>%. Уклон наклонных боковых поверхностей пандусов бордюрных составляет 20%. Сопряжение центральной наклонной поверхности пандуса бордюрного с поверхностями бортового камня и проезжей части выполняется в одном уровне. В местах невозможности устройства пандусов бордюрных, в связи с шириной тротуара, проектом выполняется понижение бортового камня.</w:t>
      </w:r>
    </w:p>
    <w:p w14:paraId="74B1576B" w14:textId="77777777" w:rsidR="0016559C" w:rsidRPr="007256DC" w:rsidRDefault="0016559C" w:rsidP="0016559C">
      <w:pPr>
        <w:spacing w:line="360" w:lineRule="auto"/>
        <w:ind w:firstLine="709"/>
        <w:jc w:val="both"/>
      </w:pPr>
      <w:r w:rsidRPr="007256DC">
        <w:t>Подробнее см. раздел 7 «Перечень мероприятий по обеспечению доступности для маломобильных групп населения объектов и элементов объекта».</w:t>
      </w:r>
    </w:p>
    <w:p w14:paraId="5273A712" w14:textId="4FA2669F" w:rsidR="0016559C" w:rsidRPr="003C3D1A" w:rsidRDefault="0016559C" w:rsidP="007256DC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9" w:name="_Toc235723634"/>
      <w:r w:rsidRPr="003C3D1A">
        <w:rPr>
          <w:rFonts w:ascii="Times New Roman" w:hAnsi="Times New Roman"/>
          <w:szCs w:val="24"/>
        </w:rPr>
        <w:t>Расчет существующей и ожидаемой рекреационной нагрузки, сравнительный баланс территории</w:t>
      </w:r>
      <w:bookmarkEnd w:id="9"/>
    </w:p>
    <w:p w14:paraId="2447CCE9" w14:textId="77777777" w:rsidR="00F75D09" w:rsidRPr="007256DC" w:rsidRDefault="00F75D09" w:rsidP="00F75D09">
      <w:pPr>
        <w:rPr>
          <w:lang w:eastAsia="en-US"/>
        </w:rPr>
      </w:pPr>
    </w:p>
    <w:p w14:paraId="333772D4" w14:textId="609DFFFC" w:rsidR="00F75D09" w:rsidRPr="007256DC" w:rsidRDefault="0016559C" w:rsidP="00C14187">
      <w:pPr>
        <w:spacing w:line="480" w:lineRule="auto"/>
        <w:ind w:firstLine="709"/>
        <w:jc w:val="both"/>
      </w:pPr>
      <w:r w:rsidRPr="007256DC">
        <w:t>Рекреационная нагрузка территории объекта не поменяется.</w:t>
      </w:r>
    </w:p>
    <w:p w14:paraId="6F6F17FC" w14:textId="36649376" w:rsidR="00A958BA" w:rsidRDefault="0016559C" w:rsidP="007256DC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10" w:name="_Toc235723635"/>
      <w:r w:rsidRPr="003C3D1A">
        <w:rPr>
          <w:rFonts w:ascii="Times New Roman" w:hAnsi="Times New Roman"/>
          <w:szCs w:val="24"/>
        </w:rPr>
        <w:t>Технико-экономические показатели</w:t>
      </w:r>
      <w:bookmarkEnd w:id="10"/>
    </w:p>
    <w:p w14:paraId="4B79E1C5" w14:textId="77777777" w:rsidR="003C3D1A" w:rsidRPr="003C3D1A" w:rsidRDefault="003C3D1A" w:rsidP="003C3D1A">
      <w:pPr>
        <w:rPr>
          <w:lang w:eastAsia="en-US"/>
        </w:rPr>
      </w:pPr>
    </w:p>
    <w:tbl>
      <w:tblPr>
        <w:tblW w:w="10204" w:type="dxa"/>
        <w:jc w:val="center"/>
        <w:tblLook w:val="04A0" w:firstRow="1" w:lastRow="0" w:firstColumn="1" w:lastColumn="0" w:noHBand="0" w:noVBand="1"/>
      </w:tblPr>
      <w:tblGrid>
        <w:gridCol w:w="850"/>
        <w:gridCol w:w="6236"/>
        <w:gridCol w:w="1559"/>
        <w:gridCol w:w="1559"/>
      </w:tblGrid>
      <w:tr w:rsidR="00445889" w:rsidRPr="00445889" w14:paraId="2D019C66" w14:textId="77777777" w:rsidTr="00C263E3">
        <w:trPr>
          <w:trHeight w:val="645"/>
          <w:jc w:val="center"/>
        </w:trPr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9A6D2" w14:textId="77777777" w:rsidR="00C263E3" w:rsidRPr="00C263E3" w:rsidRDefault="00445889" w:rsidP="00445889">
            <w:pPr>
              <w:rPr>
                <w:b/>
                <w:bCs/>
              </w:rPr>
            </w:pPr>
            <w:r w:rsidRPr="00C263E3">
              <w:rPr>
                <w:b/>
                <w:bCs/>
              </w:rPr>
              <w:t>№</w:t>
            </w:r>
          </w:p>
          <w:p w14:paraId="5862FAD6" w14:textId="72426F02" w:rsidR="00445889" w:rsidRPr="00C263E3" w:rsidRDefault="00445889" w:rsidP="00445889">
            <w:pPr>
              <w:rPr>
                <w:b/>
                <w:bCs/>
              </w:rPr>
            </w:pPr>
            <w:proofErr w:type="spellStart"/>
            <w:r w:rsidRPr="00C263E3">
              <w:rPr>
                <w:b/>
                <w:bCs/>
              </w:rPr>
              <w:t>п.п</w:t>
            </w:r>
            <w:proofErr w:type="spellEnd"/>
            <w:r w:rsidRPr="00C263E3">
              <w:rPr>
                <w:b/>
                <w:bCs/>
              </w:rPr>
              <w:t>.</w:t>
            </w:r>
          </w:p>
        </w:tc>
        <w:tc>
          <w:tcPr>
            <w:tcW w:w="6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DC54C" w14:textId="77777777" w:rsidR="00445889" w:rsidRPr="00C263E3" w:rsidRDefault="00445889" w:rsidP="00445889">
            <w:pPr>
              <w:rPr>
                <w:b/>
                <w:bCs/>
              </w:rPr>
            </w:pPr>
            <w:r w:rsidRPr="00C263E3">
              <w:rPr>
                <w:b/>
                <w:bCs/>
              </w:rPr>
              <w:t>Показатели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6E17B" w14:textId="4BE7D4F5" w:rsidR="00445889" w:rsidRPr="00C263E3" w:rsidRDefault="00CD2C06" w:rsidP="00445889">
            <w:pPr>
              <w:rPr>
                <w:b/>
                <w:bCs/>
              </w:rPr>
            </w:pPr>
            <w:r w:rsidRPr="00C263E3">
              <w:rPr>
                <w:b/>
                <w:bCs/>
              </w:rPr>
              <w:t>Единицы</w:t>
            </w:r>
            <w:r w:rsidR="00445889" w:rsidRPr="00C263E3">
              <w:rPr>
                <w:b/>
                <w:bCs/>
              </w:rPr>
              <w:t xml:space="preserve"> измерения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0299" w14:textId="77777777" w:rsidR="00445889" w:rsidRPr="00C263E3" w:rsidRDefault="00445889" w:rsidP="00445889">
            <w:pPr>
              <w:rPr>
                <w:b/>
                <w:bCs/>
              </w:rPr>
            </w:pPr>
            <w:r w:rsidRPr="00C263E3">
              <w:rPr>
                <w:b/>
                <w:bCs/>
              </w:rPr>
              <w:t>Количество</w:t>
            </w:r>
          </w:p>
        </w:tc>
      </w:tr>
      <w:tr w:rsidR="00445889" w:rsidRPr="00445889" w14:paraId="5CA303AD" w14:textId="77777777" w:rsidTr="00DF0DB6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1D9AF6D" w14:textId="77777777" w:rsidR="00445889" w:rsidRPr="00C263E3" w:rsidRDefault="00445889" w:rsidP="00445889">
            <w:pPr>
              <w:rPr>
                <w:b/>
                <w:bCs/>
              </w:rPr>
            </w:pPr>
            <w:r w:rsidRPr="00C263E3">
              <w:rPr>
                <w:b/>
                <w:bCs/>
              </w:rPr>
              <w:t>I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72BAF2F" w14:textId="77777777" w:rsidR="00445889" w:rsidRPr="00C263E3" w:rsidRDefault="00445889" w:rsidP="00445889">
            <w:pPr>
              <w:jc w:val="left"/>
              <w:rPr>
                <w:b/>
                <w:bCs/>
              </w:rPr>
            </w:pPr>
            <w:r w:rsidRPr="00C263E3">
              <w:rPr>
                <w:b/>
                <w:bCs/>
              </w:rPr>
              <w:t>Общая площадь благоустройства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1EC5599" w14:textId="77777777" w:rsidR="00445889" w:rsidRPr="00C263E3" w:rsidRDefault="00445889" w:rsidP="00445889">
            <w:pPr>
              <w:rPr>
                <w:b/>
                <w:bCs/>
              </w:rPr>
            </w:pPr>
            <w:r w:rsidRPr="00C263E3">
              <w:rPr>
                <w:b/>
                <w:bCs/>
              </w:rPr>
              <w:t>м</w:t>
            </w:r>
            <w:r w:rsidRPr="00C263E3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529C98E9" w14:textId="3C4569B8" w:rsidR="00445889" w:rsidRPr="00C263E3" w:rsidRDefault="00836E29" w:rsidP="0044588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BB7984">
              <w:rPr>
                <w:b/>
                <w:bCs/>
              </w:rPr>
              <w:t>096</w:t>
            </w:r>
            <w:r>
              <w:rPr>
                <w:b/>
                <w:bCs/>
              </w:rPr>
              <w:t>4</w:t>
            </w:r>
          </w:p>
        </w:tc>
      </w:tr>
      <w:tr w:rsidR="00836E29" w:rsidRPr="00445889" w14:paraId="7E9244B5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D0E64D" w14:textId="5894A6C7" w:rsidR="00836E29" w:rsidRPr="00C263E3" w:rsidRDefault="00836E29" w:rsidP="00836E29">
            <w:r w:rsidRPr="00C263E3">
              <w:t>1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D200BBE" w14:textId="27A2BDEC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Протяженность магистральной улицы районного значения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F1D91" w14:textId="77777777" w:rsidR="00836E29" w:rsidRPr="00C263E3" w:rsidRDefault="00836E29" w:rsidP="00836E29">
            <w:proofErr w:type="spellStart"/>
            <w:r w:rsidRPr="00C263E3">
              <w:t>п.м</w:t>
            </w:r>
            <w:proofErr w:type="spellEnd"/>
            <w:r w:rsidRPr="00C263E3"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DF73A" w14:textId="511EA4E7" w:rsidR="00836E29" w:rsidRPr="00F15B16" w:rsidRDefault="00836E29" w:rsidP="00836E29">
            <w:r>
              <w:rPr>
                <w:color w:val="000000"/>
              </w:rPr>
              <w:t>830</w:t>
            </w:r>
          </w:p>
        </w:tc>
      </w:tr>
      <w:tr w:rsidR="00836E29" w:rsidRPr="00445889" w14:paraId="23B03BB1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2CF63" w14:textId="59CEF6C2" w:rsidR="00836E29" w:rsidRPr="00C263E3" w:rsidRDefault="00836E29" w:rsidP="00836E29">
            <w:r w:rsidRPr="00C263E3">
              <w:t>2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5BAD7B8" w14:textId="68855713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Протяженность тротуара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25DA5" w14:textId="77777777" w:rsidR="00836E29" w:rsidRPr="00C263E3" w:rsidRDefault="00836E29" w:rsidP="00836E29">
            <w:proofErr w:type="spellStart"/>
            <w:r w:rsidRPr="00C263E3">
              <w:t>п.м</w:t>
            </w:r>
            <w:proofErr w:type="spellEnd"/>
            <w:r w:rsidRPr="00C263E3"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F7ECC" w14:textId="36739DC6" w:rsidR="00836E29" w:rsidRPr="00F15B16" w:rsidRDefault="00836E29" w:rsidP="00836E29">
            <w:r>
              <w:rPr>
                <w:color w:val="000000"/>
              </w:rPr>
              <w:t>1743</w:t>
            </w:r>
          </w:p>
        </w:tc>
      </w:tr>
      <w:tr w:rsidR="00836E29" w:rsidRPr="00445889" w14:paraId="364660A0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EB823" w14:textId="73DD61D7" w:rsidR="00836E29" w:rsidRPr="00C263E3" w:rsidRDefault="00836E29" w:rsidP="00836E29">
            <w:r w:rsidRPr="00C263E3">
              <w:t>3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31AF173" w14:textId="3470C76E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Ремонт покрытия проезжей части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ADC7B4" w14:textId="77777777" w:rsidR="00836E29" w:rsidRPr="00C263E3" w:rsidRDefault="00836E29" w:rsidP="00836E29">
            <w:r w:rsidRPr="00C263E3">
              <w:t>м</w:t>
            </w:r>
            <w:r w:rsidRPr="00C263E3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33935" w14:textId="07B690FE" w:rsidR="00836E29" w:rsidRPr="00F15B16" w:rsidRDefault="00836E29" w:rsidP="00836E29">
            <w:r>
              <w:rPr>
                <w:color w:val="000000"/>
              </w:rPr>
              <w:t>14489</w:t>
            </w:r>
          </w:p>
        </w:tc>
      </w:tr>
      <w:tr w:rsidR="00836E29" w:rsidRPr="00445889" w14:paraId="433C6685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5A0B5" w14:textId="0EFF6E7E" w:rsidR="00836E29" w:rsidRPr="00C263E3" w:rsidRDefault="00836E29" w:rsidP="00836E29">
            <w:r w:rsidRPr="00C263E3">
              <w:t>4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231DA4" w14:textId="37812ECD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Ремонт покрытия тротуара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34E6E8" w14:textId="77777777" w:rsidR="00836E29" w:rsidRPr="00C263E3" w:rsidRDefault="00836E29" w:rsidP="00836E29">
            <w:r w:rsidRPr="00C263E3">
              <w:t>м</w:t>
            </w:r>
            <w:r w:rsidRPr="00C263E3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B3350" w14:textId="4CCBD791" w:rsidR="00836E29" w:rsidRPr="00F15B16" w:rsidRDefault="00836E29" w:rsidP="00836E29">
            <w:r>
              <w:rPr>
                <w:color w:val="000000"/>
              </w:rPr>
              <w:t>6143</w:t>
            </w:r>
          </w:p>
        </w:tc>
      </w:tr>
      <w:tr w:rsidR="00836E29" w:rsidRPr="00445889" w14:paraId="7534E894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A7F3CB" w14:textId="4B1B0BEE" w:rsidR="00836E29" w:rsidRPr="00C263E3" w:rsidRDefault="00836E29" w:rsidP="00836E29">
            <w:r>
              <w:t>5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B40B9C4" w14:textId="3627404E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Устройство конструкции дорожной одежды проезжей части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237A55" w14:textId="21D03201" w:rsidR="00836E29" w:rsidRPr="00C263E3" w:rsidRDefault="00836E29" w:rsidP="00836E29">
            <w:r w:rsidRPr="00C263E3">
              <w:t>м</w:t>
            </w:r>
            <w:r w:rsidRPr="00C263E3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8D876" w14:textId="4D215019" w:rsidR="00836E29" w:rsidRDefault="00836E29" w:rsidP="00836E29">
            <w:r>
              <w:rPr>
                <w:color w:val="000000"/>
              </w:rPr>
              <w:t>318</w:t>
            </w:r>
          </w:p>
        </w:tc>
      </w:tr>
      <w:tr w:rsidR="00836E29" w:rsidRPr="00445889" w14:paraId="71269619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5C9B7" w14:textId="55FDF7DF" w:rsidR="00836E29" w:rsidRPr="00C263E3" w:rsidRDefault="00836E29" w:rsidP="00836E29">
            <w:r>
              <w:t>6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8863AC" w14:textId="562EF628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Устройство конструкции дорожной одежды тротуара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4906F" w14:textId="77777777" w:rsidR="00836E29" w:rsidRPr="00C263E3" w:rsidRDefault="00836E29" w:rsidP="00836E29">
            <w:r w:rsidRPr="00C263E3">
              <w:t>м</w:t>
            </w:r>
            <w:r w:rsidRPr="00C263E3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5A8B9" w14:textId="410D143B" w:rsidR="00836E29" w:rsidRPr="00F15B16" w:rsidRDefault="00836E29" w:rsidP="00836E29">
            <w:r>
              <w:rPr>
                <w:color w:val="000000"/>
              </w:rPr>
              <w:t>1385</w:t>
            </w:r>
          </w:p>
        </w:tc>
      </w:tr>
      <w:tr w:rsidR="00836E29" w:rsidRPr="00445889" w14:paraId="2A07792E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93590" w14:textId="2A28CE14" w:rsidR="00836E29" w:rsidRPr="00C263E3" w:rsidRDefault="00836E29" w:rsidP="00836E29">
            <w:r>
              <w:t>7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68D883" w14:textId="1FF34FFE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Устройство покрытия детских/спортивных площадок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46F587" w14:textId="77777777" w:rsidR="00836E29" w:rsidRPr="00C263E3" w:rsidRDefault="00836E29" w:rsidP="00836E29">
            <w:r w:rsidRPr="00C263E3">
              <w:t>м</w:t>
            </w:r>
            <w:r w:rsidRPr="00C263E3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B461103" w14:textId="4FF41F5D" w:rsidR="00836E29" w:rsidRPr="00F15B16" w:rsidRDefault="00836E29" w:rsidP="00836E29">
            <w:r>
              <w:rPr>
                <w:color w:val="000000"/>
              </w:rPr>
              <w:t>0</w:t>
            </w:r>
          </w:p>
        </w:tc>
      </w:tr>
      <w:tr w:rsidR="00836E29" w:rsidRPr="00445889" w14:paraId="2BDE6B2B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0B26C" w14:textId="340928ED" w:rsidR="00836E29" w:rsidRPr="00C263E3" w:rsidRDefault="00836E29" w:rsidP="00836E29">
            <w:r>
              <w:t>8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89DBD6" w14:textId="312FCFA9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Укрепление обочины щебнем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36B4D" w14:textId="77777777" w:rsidR="00836E29" w:rsidRPr="00C263E3" w:rsidRDefault="00836E29" w:rsidP="00836E29">
            <w:r w:rsidRPr="00C263E3">
              <w:t>м</w:t>
            </w:r>
            <w:r w:rsidRPr="00C263E3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4F8122F" w14:textId="0E56BE0B" w:rsidR="00836E29" w:rsidRPr="00F15B16" w:rsidRDefault="00836E29" w:rsidP="00836E29">
            <w:r>
              <w:rPr>
                <w:color w:val="000000"/>
              </w:rPr>
              <w:t>0</w:t>
            </w:r>
          </w:p>
        </w:tc>
      </w:tr>
      <w:tr w:rsidR="00836E29" w:rsidRPr="00445889" w14:paraId="119D2178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27C2A2" w14:textId="5419A45A" w:rsidR="00836E29" w:rsidRDefault="00836E29" w:rsidP="00836E29">
            <w:r>
              <w:t>9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562A3AF" w14:textId="7BD1088E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Площадь озеленения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2E3A73" w14:textId="606C6F84" w:rsidR="00836E29" w:rsidRPr="00C263E3" w:rsidRDefault="00836E29" w:rsidP="00836E29">
            <w:r w:rsidRPr="00BB7984">
              <w:t>м</w:t>
            </w:r>
            <w:r w:rsidRPr="00BB7984">
              <w:rPr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51BA" w14:textId="219897DA" w:rsidR="00836E29" w:rsidRDefault="00836E29" w:rsidP="00836E29">
            <w:r>
              <w:rPr>
                <w:color w:val="000000"/>
              </w:rPr>
              <w:t>18629</w:t>
            </w:r>
          </w:p>
        </w:tc>
      </w:tr>
      <w:tr w:rsidR="00836E29" w:rsidRPr="00445889" w14:paraId="27A4BC76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1EE6CB" w14:textId="7117F48A" w:rsidR="00836E29" w:rsidRPr="00C263E3" w:rsidRDefault="00836E29" w:rsidP="00836E29">
            <w:r>
              <w:t>10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F88C174" w14:textId="0E333583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Установка бетонного бортового камня (проезжая часть)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725276" w14:textId="5E6F5B6A" w:rsidR="00836E29" w:rsidRPr="00C263E3" w:rsidRDefault="00836E29" w:rsidP="00836E29">
            <w:proofErr w:type="spellStart"/>
            <w:r w:rsidRPr="00C263E3">
              <w:t>п.м</w:t>
            </w:r>
            <w:proofErr w:type="spellEnd"/>
            <w:r w:rsidRPr="00C263E3"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2521C" w14:textId="6A4C3138" w:rsidR="00836E29" w:rsidRPr="00F15B16" w:rsidRDefault="00836E29" w:rsidP="00836E29">
            <w:r>
              <w:rPr>
                <w:color w:val="000000"/>
              </w:rPr>
              <w:t>6796</w:t>
            </w:r>
          </w:p>
        </w:tc>
      </w:tr>
      <w:tr w:rsidR="00836E29" w:rsidRPr="00445889" w14:paraId="3E235157" w14:textId="77777777" w:rsidTr="00A329B8">
        <w:trPr>
          <w:trHeight w:val="397"/>
          <w:jc w:val="center"/>
        </w:trPr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FBF4EA" w14:textId="79D524C0" w:rsidR="00836E29" w:rsidRPr="00C263E3" w:rsidRDefault="00836E29" w:rsidP="00836E29">
            <w:r>
              <w:t>11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CEF8A46" w14:textId="4556D298" w:rsidR="00836E29" w:rsidRPr="00C263E3" w:rsidRDefault="00836E29" w:rsidP="00836E29">
            <w:pPr>
              <w:jc w:val="left"/>
            </w:pPr>
            <w:r>
              <w:rPr>
                <w:color w:val="000000"/>
              </w:rPr>
              <w:t>Установка бетонного бортового камня (тротуар/газон)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989465" w14:textId="03EC0B92" w:rsidR="00836E29" w:rsidRPr="00C263E3" w:rsidRDefault="00836E29" w:rsidP="00836E29">
            <w:proofErr w:type="spellStart"/>
            <w:r w:rsidRPr="00C263E3">
              <w:t>п.м</w:t>
            </w:r>
            <w:proofErr w:type="spellEnd"/>
            <w:r w:rsidRPr="00C263E3"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1AEFF" w14:textId="6288277F" w:rsidR="00836E29" w:rsidRPr="00F15B16" w:rsidRDefault="00836E29" w:rsidP="00836E29">
            <w:r>
              <w:rPr>
                <w:color w:val="000000"/>
              </w:rPr>
              <w:t>216</w:t>
            </w:r>
          </w:p>
        </w:tc>
      </w:tr>
    </w:tbl>
    <w:p w14:paraId="6F0F231B" w14:textId="52F98AA6" w:rsidR="00F75D09" w:rsidRPr="004123A7" w:rsidRDefault="0016559C" w:rsidP="004123A7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11" w:name="_Toc235723636"/>
      <w:r w:rsidRPr="003C3D1A">
        <w:rPr>
          <w:rFonts w:ascii="Times New Roman" w:hAnsi="Times New Roman"/>
          <w:szCs w:val="24"/>
        </w:rPr>
        <w:t>Описание проектных решений в части обеспечения безопасности</w:t>
      </w:r>
      <w:r w:rsidRPr="004123A7">
        <w:rPr>
          <w:rFonts w:ascii="Times New Roman" w:hAnsi="Times New Roman"/>
          <w:szCs w:val="24"/>
        </w:rPr>
        <w:t xml:space="preserve"> дорожного движения, анализ пропускной способности улично-дорожной сети и перечень мероприятий по ее обеспечению</w:t>
      </w:r>
      <w:bookmarkEnd w:id="11"/>
    </w:p>
    <w:p w14:paraId="23CC4DC5" w14:textId="77777777" w:rsidR="003C3D1A" w:rsidRPr="003C3D1A" w:rsidRDefault="003C3D1A" w:rsidP="003C3D1A">
      <w:pPr>
        <w:rPr>
          <w:lang w:eastAsia="en-US"/>
        </w:rPr>
      </w:pPr>
    </w:p>
    <w:p w14:paraId="394D0EF7" w14:textId="77777777" w:rsidR="0016559C" w:rsidRPr="007256DC" w:rsidRDefault="0016559C" w:rsidP="007256DC">
      <w:pPr>
        <w:spacing w:line="360" w:lineRule="auto"/>
        <w:ind w:firstLine="709"/>
        <w:jc w:val="both"/>
      </w:pPr>
      <w:r w:rsidRPr="007256DC">
        <w:lastRenderedPageBreak/>
        <w:t>Схема организации дорожного движения не меняется. Пропускная способность улицы остается прежней.</w:t>
      </w:r>
    </w:p>
    <w:p w14:paraId="5184D121" w14:textId="01121FAE" w:rsidR="00065B2D" w:rsidRPr="007256DC" w:rsidRDefault="0016559C" w:rsidP="007256DC">
      <w:pPr>
        <w:spacing w:line="360" w:lineRule="auto"/>
        <w:ind w:firstLine="709"/>
        <w:jc w:val="both"/>
        <w:rPr>
          <w:rStyle w:val="afb"/>
          <w:i w:val="0"/>
        </w:rPr>
      </w:pPr>
      <w:r w:rsidRPr="007256DC">
        <w:rPr>
          <w:rStyle w:val="afb"/>
          <w:i w:val="0"/>
        </w:rPr>
        <w:t>Подробнее см. раздел 8 «Организация дорожного движения».</w:t>
      </w:r>
    </w:p>
    <w:p w14:paraId="1A82E54D" w14:textId="706D8B4F" w:rsidR="00C14187" w:rsidRPr="003C3D1A" w:rsidRDefault="00C14187" w:rsidP="007256DC">
      <w:pPr>
        <w:pStyle w:val="1"/>
        <w:numPr>
          <w:ilvl w:val="0"/>
          <w:numId w:val="12"/>
        </w:numPr>
        <w:jc w:val="both"/>
        <w:rPr>
          <w:rFonts w:ascii="Times New Roman" w:hAnsi="Times New Roman"/>
          <w:szCs w:val="24"/>
        </w:rPr>
      </w:pPr>
      <w:bookmarkStart w:id="12" w:name="_Toc235723637"/>
      <w:r w:rsidRPr="003C3D1A">
        <w:rPr>
          <w:rFonts w:ascii="Times New Roman" w:hAnsi="Times New Roman"/>
          <w:szCs w:val="24"/>
        </w:rPr>
        <w:t>Конструктивные и объемно-планировочные решения по реализации проекта благоустройства территории</w:t>
      </w:r>
      <w:bookmarkEnd w:id="12"/>
    </w:p>
    <w:p w14:paraId="358651C8" w14:textId="77777777" w:rsidR="003C3D1A" w:rsidRPr="003C3D1A" w:rsidRDefault="003C3D1A" w:rsidP="003C3D1A">
      <w:pPr>
        <w:rPr>
          <w:lang w:eastAsia="en-US"/>
        </w:rPr>
      </w:pPr>
    </w:p>
    <w:p w14:paraId="6A5DE2DE" w14:textId="609AAD1B" w:rsidR="003C3D1A" w:rsidRPr="003C3D1A" w:rsidRDefault="003C3D1A" w:rsidP="003C3D1A">
      <w:pPr>
        <w:pStyle w:val="af"/>
        <w:ind w:left="1276"/>
        <w:jc w:val="both"/>
        <w:rPr>
          <w:rFonts w:ascii="Times New Roman" w:hAnsi="Times New Roman" w:cs="Times New Roman"/>
          <w:b/>
        </w:rPr>
      </w:pPr>
      <w:bookmarkStart w:id="13" w:name="_Toc235723638"/>
      <w:r w:rsidRPr="003C3D1A">
        <w:rPr>
          <w:rFonts w:ascii="Times New Roman" w:hAnsi="Times New Roman" w:cs="Times New Roman"/>
          <w:b/>
        </w:rPr>
        <w:t>1. Перечень мероприятий</w:t>
      </w:r>
      <w:bookmarkEnd w:id="13"/>
    </w:p>
    <w:p w14:paraId="670CC0E4" w14:textId="35787CF0" w:rsidR="00C14187" w:rsidRPr="007256DC" w:rsidRDefault="00C14187" w:rsidP="007256DC">
      <w:pPr>
        <w:spacing w:line="360" w:lineRule="auto"/>
        <w:ind w:firstLine="709"/>
        <w:jc w:val="both"/>
      </w:pPr>
      <w:r w:rsidRPr="007256DC">
        <w:t>Перечень основных работ, предусмотренных Проектом:</w:t>
      </w:r>
    </w:p>
    <w:p w14:paraId="6F50DFCA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ремонт дорожных покрытий без изменения геометрии улицы;</w:t>
      </w:r>
    </w:p>
    <w:p w14:paraId="0CA636FB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ремонт бортового камня;</w:t>
      </w:r>
    </w:p>
    <w:p w14:paraId="5F97F28E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восстановление газонов;</w:t>
      </w:r>
    </w:p>
    <w:p w14:paraId="63411457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компенсационная высадка;</w:t>
      </w:r>
    </w:p>
    <w:p w14:paraId="52B636E1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ремонт верхнего оборудования колодцев инженерных коммуникаций;</w:t>
      </w:r>
    </w:p>
    <w:p w14:paraId="33643772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замена светильников и опор наружного освещения (при необходимости);</w:t>
      </w:r>
    </w:p>
    <w:p w14:paraId="26AFE4DC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установка опор контрастного освещения (при необходимости);</w:t>
      </w:r>
    </w:p>
    <w:p w14:paraId="44EB9A99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установка остановочного оборудования и средств навигации (при необходимости);</w:t>
      </w:r>
    </w:p>
    <w:p w14:paraId="1D96AEC9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прокладка кабельных линий электроснабжения;</w:t>
      </w:r>
    </w:p>
    <w:p w14:paraId="38BC0845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замена МАФ (скамьи, урны, площадки ТБО);</w:t>
      </w:r>
    </w:p>
    <w:p w14:paraId="20962233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мероприятия по обеспечению доступа ММГН (нормативные уклоны путей движения ММГН, средства навигации);</w:t>
      </w:r>
    </w:p>
    <w:p w14:paraId="3AAABDEB" w14:textId="77777777" w:rsidR="00C14187" w:rsidRPr="007256DC" w:rsidRDefault="00C14187" w:rsidP="007256DC">
      <w:pPr>
        <w:spacing w:line="360" w:lineRule="auto"/>
        <w:ind w:firstLine="709"/>
        <w:jc w:val="both"/>
      </w:pPr>
      <w:r w:rsidRPr="007256DC">
        <w:t>- восстановление дорожной разметки;</w:t>
      </w:r>
    </w:p>
    <w:p w14:paraId="2F5611EE" w14:textId="56814778" w:rsidR="00C14187" w:rsidRDefault="00C14187" w:rsidP="007256DC">
      <w:pPr>
        <w:spacing w:line="360" w:lineRule="auto"/>
        <w:ind w:firstLine="709"/>
        <w:jc w:val="both"/>
      </w:pPr>
      <w:r w:rsidRPr="007256DC">
        <w:t>- обустройство улицы дорожными знаками.</w:t>
      </w:r>
    </w:p>
    <w:p w14:paraId="389FA7A0" w14:textId="77777777" w:rsidR="003C3D1A" w:rsidRDefault="003C3D1A" w:rsidP="007256DC">
      <w:pPr>
        <w:spacing w:line="360" w:lineRule="auto"/>
        <w:ind w:firstLine="709"/>
        <w:jc w:val="both"/>
      </w:pPr>
    </w:p>
    <w:p w14:paraId="690F4128" w14:textId="19C54FD2" w:rsidR="003C3D1A" w:rsidRPr="003C3D1A" w:rsidRDefault="003C3D1A" w:rsidP="003C3D1A">
      <w:pPr>
        <w:pStyle w:val="af"/>
        <w:ind w:left="1418"/>
        <w:jc w:val="left"/>
        <w:rPr>
          <w:rFonts w:ascii="Times New Roman" w:hAnsi="Times New Roman" w:cs="Times New Roman"/>
          <w:b/>
          <w:lang w:bidi="ru-RU"/>
        </w:rPr>
      </w:pPr>
      <w:bookmarkStart w:id="14" w:name="_Toc162351419"/>
      <w:bookmarkStart w:id="15" w:name="_Toc186035315"/>
      <w:bookmarkStart w:id="16" w:name="_Toc235723639"/>
      <w:r w:rsidRPr="003C3D1A">
        <w:rPr>
          <w:rFonts w:ascii="Times New Roman" w:hAnsi="Times New Roman" w:cs="Times New Roman"/>
          <w:b/>
        </w:rPr>
        <w:t>2. Описание и обоснование конструктивных решений</w:t>
      </w:r>
      <w:bookmarkEnd w:id="14"/>
      <w:bookmarkEnd w:id="15"/>
      <w:bookmarkEnd w:id="16"/>
    </w:p>
    <w:p w14:paraId="0943852F" w14:textId="77777777" w:rsidR="003C3D1A" w:rsidRPr="003C3D1A" w:rsidRDefault="003C3D1A" w:rsidP="003C3D1A">
      <w:pPr>
        <w:spacing w:line="360" w:lineRule="auto"/>
        <w:ind w:firstLine="709"/>
        <w:jc w:val="both"/>
      </w:pPr>
      <w:r w:rsidRPr="003C3D1A">
        <w:t>Архитектурно-планировочные решения территории запроектированы в соответствии с нормативно-технической документаций с учетом обеспечения эргономики и доступности объектов инфраструктуры.</w:t>
      </w:r>
    </w:p>
    <w:p w14:paraId="7E5913E4" w14:textId="77777777" w:rsidR="003C3D1A" w:rsidRPr="003C3D1A" w:rsidRDefault="003C3D1A" w:rsidP="003C3D1A">
      <w:pPr>
        <w:spacing w:line="360" w:lineRule="auto"/>
        <w:ind w:firstLine="709"/>
        <w:jc w:val="both"/>
      </w:pPr>
      <w:r w:rsidRPr="003C3D1A">
        <w:rPr>
          <w:lang w:bidi="ru-RU"/>
        </w:rPr>
        <w:t xml:space="preserve">Ремонт дорожных покрытий производится в существующих высотных отметках без изменения геометрии в плане в общем случае. Высотные отметки подлежат изменению в случае несоответствия продольных и поперечных уклонов путей движения ММГН нормативным требованиям </w:t>
      </w:r>
      <w:r w:rsidRPr="003C3D1A">
        <w:t xml:space="preserve">СП 59.13330.2020. Поверхностное водоотведение предусматривается в существующие </w:t>
      </w:r>
      <w:proofErr w:type="spellStart"/>
      <w:r w:rsidRPr="003C3D1A">
        <w:t>дождеприёмные</w:t>
      </w:r>
      <w:proofErr w:type="spellEnd"/>
      <w:r w:rsidRPr="003C3D1A">
        <w:t xml:space="preserve"> колодцы ливневой канализации.</w:t>
      </w:r>
      <w:r w:rsidRPr="003C3D1A">
        <w:rPr>
          <w:lang w:bidi="ru-RU"/>
        </w:rPr>
        <w:fldChar w:fldCharType="begin"/>
      </w:r>
      <w:r w:rsidRPr="003C3D1A">
        <w:rPr>
          <w:lang w:bidi="ru-RU"/>
        </w:rPr>
        <w:instrText xml:space="preserve"> LINK Excel.Sheet.12 "\\\\gvinpin.local\\dfs\\Shared_Files\\Степаненко\\YandexDisk\\ОБЪЕКТЫ\\34. Ремонт УДС Д2Д Москва 2024\\07. Ведомости\\01. Парковка на 2-ой Магистральной у дома 8\\Ведомости_ Парковка на 2-й Магистральной.xlsx" ТЭП!R2C2:R83C6 \a \f 4 \h </w:instrText>
      </w:r>
      <w:r w:rsidRPr="003C3D1A">
        <w:fldChar w:fldCharType="end"/>
      </w:r>
    </w:p>
    <w:p w14:paraId="3A5D1E65" w14:textId="77777777" w:rsidR="003C3D1A" w:rsidRPr="003C3D1A" w:rsidRDefault="003C3D1A" w:rsidP="003C3D1A">
      <w:pPr>
        <w:spacing w:line="360" w:lineRule="auto"/>
        <w:ind w:firstLine="709"/>
        <w:jc w:val="both"/>
        <w:rPr>
          <w:lang w:bidi="ru-RU"/>
        </w:rPr>
      </w:pPr>
      <w:r w:rsidRPr="003C3D1A">
        <w:rPr>
          <w:lang w:bidi="ru-RU"/>
        </w:rPr>
        <w:t xml:space="preserve">Проектом предусматривается замена МАФ (скамьи, урны, </w:t>
      </w:r>
      <w:r w:rsidRPr="003C3D1A">
        <w:t>площадки ТБО</w:t>
      </w:r>
      <w:r w:rsidRPr="003C3D1A">
        <w:rPr>
          <w:lang w:bidi="ru-RU"/>
        </w:rPr>
        <w:t xml:space="preserve">), находящихся в неудовлетворительном состоянии. </w:t>
      </w:r>
    </w:p>
    <w:p w14:paraId="2163D93E" w14:textId="77777777" w:rsidR="003C3D1A" w:rsidRPr="003C3D1A" w:rsidRDefault="003C3D1A" w:rsidP="003C3D1A">
      <w:pPr>
        <w:spacing w:line="360" w:lineRule="auto"/>
        <w:ind w:firstLine="709"/>
        <w:jc w:val="both"/>
      </w:pPr>
      <w:r w:rsidRPr="003C3D1A">
        <w:rPr>
          <w:lang w:bidi="ru-RU"/>
        </w:rPr>
        <w:t xml:space="preserve">Представлены решения по замене </w:t>
      </w:r>
      <w:r w:rsidRPr="003C3D1A">
        <w:t xml:space="preserve">светильников ЖКУ на светодиодные светильники, железобетонных опор наружного освещения на стальные, установке опор контрастного </w:t>
      </w:r>
      <w:r w:rsidRPr="003C3D1A">
        <w:lastRenderedPageBreak/>
        <w:t>освещения на нерегулируемых пешеходных переходах, установка и электроснабжение нового оборудования остановок общественного транспорта и средств навигации.</w:t>
      </w:r>
    </w:p>
    <w:p w14:paraId="0E91DD1E" w14:textId="77777777" w:rsidR="003C3D1A" w:rsidRPr="003C3D1A" w:rsidRDefault="003C3D1A" w:rsidP="003C3D1A">
      <w:pPr>
        <w:spacing w:line="360" w:lineRule="auto"/>
        <w:ind w:firstLine="709"/>
        <w:jc w:val="both"/>
        <w:rPr>
          <w:lang w:bidi="ru-RU"/>
        </w:rPr>
      </w:pPr>
      <w:r w:rsidRPr="003C3D1A">
        <w:rPr>
          <w:lang w:bidi="ru-RU"/>
        </w:rPr>
        <w:t>Проектом предусматривается восстановление газона, находящегося в неудовлетворительном состоянии, а также нарушенного при проведении строительно-монтажных работ, посевом семян многолетних трав по слою плодородного грунта толщиной 20 см. Предусматривается ремонт покрытий существующей дорожно-</w:t>
      </w:r>
      <w:proofErr w:type="spellStart"/>
      <w:r w:rsidRPr="003C3D1A">
        <w:rPr>
          <w:lang w:bidi="ru-RU"/>
        </w:rPr>
        <w:t>тропиночной</w:t>
      </w:r>
      <w:proofErr w:type="spellEnd"/>
      <w:r w:rsidRPr="003C3D1A">
        <w:rPr>
          <w:lang w:bidi="ru-RU"/>
        </w:rPr>
        <w:t xml:space="preserve"> сети и восстановление твёрдых покрытий </w:t>
      </w:r>
      <w:proofErr w:type="spellStart"/>
      <w:r w:rsidRPr="003C3D1A">
        <w:rPr>
          <w:lang w:bidi="ru-RU"/>
        </w:rPr>
        <w:t>протопов</w:t>
      </w:r>
      <w:proofErr w:type="spellEnd"/>
      <w:r w:rsidRPr="003C3D1A">
        <w:rPr>
          <w:lang w:bidi="ru-RU"/>
        </w:rPr>
        <w:t xml:space="preserve"> на газоне. </w:t>
      </w:r>
    </w:p>
    <w:p w14:paraId="033C0F1E" w14:textId="07A80F0F" w:rsidR="003C3D1A" w:rsidRDefault="003C3D1A" w:rsidP="003C3D1A">
      <w:pPr>
        <w:spacing w:line="360" w:lineRule="auto"/>
        <w:ind w:firstLine="709"/>
        <w:jc w:val="both"/>
        <w:rPr>
          <w:lang w:bidi="ru-RU"/>
        </w:rPr>
      </w:pPr>
      <w:r w:rsidRPr="003C3D1A">
        <w:rPr>
          <w:lang w:bidi="ru-RU"/>
        </w:rPr>
        <w:t>Представлены решения по восстановлению дорожной разметки и дорожных знаков в соответствии с существующим положением.</w:t>
      </w:r>
    </w:p>
    <w:p w14:paraId="2235DE90" w14:textId="533318D9" w:rsidR="003C3D1A" w:rsidRPr="003C3D1A" w:rsidRDefault="003C3D1A" w:rsidP="003C3D1A">
      <w:pPr>
        <w:jc w:val="left"/>
        <w:rPr>
          <w:lang w:bidi="ru-RU"/>
        </w:rPr>
      </w:pPr>
    </w:p>
    <w:p w14:paraId="321CA5FA" w14:textId="068B3908" w:rsidR="003C3D1A" w:rsidRPr="003C3D1A" w:rsidRDefault="003C3D1A" w:rsidP="003C3D1A">
      <w:pPr>
        <w:pStyle w:val="af"/>
        <w:ind w:left="1418"/>
        <w:jc w:val="left"/>
        <w:rPr>
          <w:rFonts w:ascii="Times New Roman" w:hAnsi="Times New Roman" w:cs="Times New Roman"/>
          <w:b/>
        </w:rPr>
      </w:pPr>
      <w:bookmarkStart w:id="17" w:name="_Toc172044985"/>
      <w:bookmarkStart w:id="18" w:name="_Toc186035316"/>
      <w:bookmarkStart w:id="19" w:name="_Toc235723640"/>
      <w:r w:rsidRPr="003C3D1A">
        <w:rPr>
          <w:rFonts w:ascii="Times New Roman" w:hAnsi="Times New Roman" w:cs="Times New Roman"/>
          <w:b/>
        </w:rPr>
        <w:t>3. Баланс территории</w:t>
      </w:r>
      <w:bookmarkEnd w:id="17"/>
      <w:bookmarkEnd w:id="18"/>
      <w:bookmarkEnd w:id="19"/>
    </w:p>
    <w:p w14:paraId="10182485" w14:textId="77777777" w:rsidR="003C3D1A" w:rsidRPr="003C3D1A" w:rsidRDefault="003C3D1A" w:rsidP="003C3D1A">
      <w:pPr>
        <w:spacing w:line="360" w:lineRule="auto"/>
        <w:ind w:firstLine="709"/>
        <w:jc w:val="both"/>
      </w:pPr>
      <w:r w:rsidRPr="003C3D1A">
        <w:t>Все запроектированные сети находятся в границах технических зон уже существующих инженерных коммуникаций: дренажных линий, газопровода, водопровода, силовых кабелей, канализации, теплопровода.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4252"/>
        <w:gridCol w:w="2268"/>
        <w:gridCol w:w="2346"/>
      </w:tblGrid>
      <w:tr w:rsidR="00A329B8" w:rsidRPr="00A329B8" w14:paraId="529D6EE2" w14:textId="77777777" w:rsidTr="00A329B8">
        <w:trPr>
          <w:trHeight w:val="288"/>
        </w:trPr>
        <w:tc>
          <w:tcPr>
            <w:tcW w:w="9433" w:type="dxa"/>
            <w:gridSpan w:val="4"/>
            <w:hideMark/>
          </w:tcPr>
          <w:p w14:paraId="46EB7968" w14:textId="77777777" w:rsidR="00A329B8" w:rsidRPr="00A329B8" w:rsidRDefault="00A329B8" w:rsidP="00A329B8">
            <w:pPr>
              <w:spacing w:line="360" w:lineRule="auto"/>
              <w:ind w:firstLine="709"/>
              <w:rPr>
                <w:b/>
                <w:bCs/>
              </w:rPr>
            </w:pPr>
            <w:r w:rsidRPr="00A329B8">
              <w:rPr>
                <w:b/>
                <w:bCs/>
              </w:rPr>
              <w:t>ВЕДОМОСТЬ БАЛАНСА ТЕРРИТОРИИ</w:t>
            </w:r>
          </w:p>
        </w:tc>
      </w:tr>
      <w:tr w:rsidR="00A329B8" w:rsidRPr="00A329B8" w14:paraId="3DC86ECD" w14:textId="77777777" w:rsidTr="00A329B8">
        <w:trPr>
          <w:trHeight w:val="888"/>
        </w:trPr>
        <w:tc>
          <w:tcPr>
            <w:tcW w:w="4819" w:type="dxa"/>
            <w:gridSpan w:val="2"/>
            <w:vMerge w:val="restart"/>
            <w:vAlign w:val="center"/>
            <w:hideMark/>
          </w:tcPr>
          <w:p w14:paraId="7CB3C7B6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Наименование показателей баланса</w:t>
            </w:r>
          </w:p>
        </w:tc>
        <w:tc>
          <w:tcPr>
            <w:tcW w:w="2268" w:type="dxa"/>
            <w:hideMark/>
          </w:tcPr>
          <w:p w14:paraId="18019BBD" w14:textId="157747B4" w:rsidR="00A329B8" w:rsidRPr="00A329B8" w:rsidRDefault="00A329B8" w:rsidP="00A329B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До </w:t>
            </w:r>
            <w:r w:rsidRPr="00A329B8">
              <w:rPr>
                <w:bCs/>
              </w:rPr>
              <w:t>производства работ</w:t>
            </w:r>
          </w:p>
        </w:tc>
        <w:tc>
          <w:tcPr>
            <w:tcW w:w="2346" w:type="dxa"/>
            <w:hideMark/>
          </w:tcPr>
          <w:p w14:paraId="10C056A3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После производства работ</w:t>
            </w:r>
          </w:p>
        </w:tc>
      </w:tr>
      <w:tr w:rsidR="00A329B8" w:rsidRPr="00A329B8" w14:paraId="06B7B49D" w14:textId="77777777" w:rsidTr="00A329B8">
        <w:trPr>
          <w:trHeight w:val="288"/>
        </w:trPr>
        <w:tc>
          <w:tcPr>
            <w:tcW w:w="4819" w:type="dxa"/>
            <w:gridSpan w:val="2"/>
            <w:vMerge/>
            <w:hideMark/>
          </w:tcPr>
          <w:p w14:paraId="4D4F822B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2268" w:type="dxa"/>
            <w:hideMark/>
          </w:tcPr>
          <w:p w14:paraId="7E418156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proofErr w:type="spellStart"/>
            <w:r w:rsidRPr="00A329B8">
              <w:rPr>
                <w:bCs/>
              </w:rPr>
              <w:t>м.кв</w:t>
            </w:r>
            <w:proofErr w:type="spellEnd"/>
            <w:r w:rsidRPr="00A329B8">
              <w:rPr>
                <w:bCs/>
              </w:rPr>
              <w:t>.</w:t>
            </w:r>
          </w:p>
        </w:tc>
        <w:tc>
          <w:tcPr>
            <w:tcW w:w="2346" w:type="dxa"/>
            <w:hideMark/>
          </w:tcPr>
          <w:p w14:paraId="320BB8A7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proofErr w:type="spellStart"/>
            <w:r w:rsidRPr="00A329B8">
              <w:rPr>
                <w:bCs/>
              </w:rPr>
              <w:t>м.кв</w:t>
            </w:r>
            <w:proofErr w:type="spellEnd"/>
            <w:r w:rsidRPr="00A329B8">
              <w:rPr>
                <w:bCs/>
              </w:rPr>
              <w:t>.</w:t>
            </w:r>
          </w:p>
        </w:tc>
      </w:tr>
      <w:tr w:rsidR="00A329B8" w:rsidRPr="00A329B8" w14:paraId="3687A64C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5098AB9F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1</w:t>
            </w:r>
          </w:p>
        </w:tc>
        <w:tc>
          <w:tcPr>
            <w:tcW w:w="4252" w:type="dxa"/>
            <w:hideMark/>
          </w:tcPr>
          <w:p w14:paraId="0BFCE2A2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Общая площадь, в том числе</w:t>
            </w:r>
          </w:p>
        </w:tc>
        <w:tc>
          <w:tcPr>
            <w:tcW w:w="2268" w:type="dxa"/>
            <w:vAlign w:val="center"/>
            <w:hideMark/>
          </w:tcPr>
          <w:p w14:paraId="7F8F1B97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40505</w:t>
            </w:r>
          </w:p>
        </w:tc>
        <w:tc>
          <w:tcPr>
            <w:tcW w:w="2346" w:type="dxa"/>
            <w:vAlign w:val="center"/>
            <w:hideMark/>
          </w:tcPr>
          <w:p w14:paraId="30227FA5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40505</w:t>
            </w:r>
          </w:p>
        </w:tc>
      </w:tr>
      <w:tr w:rsidR="00A329B8" w:rsidRPr="00A329B8" w14:paraId="4F498CBE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0D0384C9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2</w:t>
            </w:r>
          </w:p>
        </w:tc>
        <w:tc>
          <w:tcPr>
            <w:tcW w:w="4252" w:type="dxa"/>
            <w:hideMark/>
          </w:tcPr>
          <w:p w14:paraId="5B09B7F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Здания и сооружения</w:t>
            </w:r>
          </w:p>
        </w:tc>
        <w:tc>
          <w:tcPr>
            <w:tcW w:w="2268" w:type="dxa"/>
            <w:vAlign w:val="center"/>
            <w:hideMark/>
          </w:tcPr>
          <w:p w14:paraId="1EE320E6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vAlign w:val="center"/>
            <w:hideMark/>
          </w:tcPr>
          <w:p w14:paraId="0A71EACE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5B6C9D84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53A93FCC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3</w:t>
            </w:r>
          </w:p>
        </w:tc>
        <w:tc>
          <w:tcPr>
            <w:tcW w:w="4252" w:type="dxa"/>
            <w:hideMark/>
          </w:tcPr>
          <w:p w14:paraId="1F0148BB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Площадь инженерных сооружений:</w:t>
            </w:r>
          </w:p>
        </w:tc>
        <w:tc>
          <w:tcPr>
            <w:tcW w:w="2268" w:type="dxa"/>
            <w:vAlign w:val="center"/>
            <w:hideMark/>
          </w:tcPr>
          <w:p w14:paraId="0F4FFCB0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vAlign w:val="center"/>
            <w:hideMark/>
          </w:tcPr>
          <w:p w14:paraId="0A9D9BBF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701D5BEB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70E3B47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</w:t>
            </w:r>
          </w:p>
        </w:tc>
        <w:tc>
          <w:tcPr>
            <w:tcW w:w="4252" w:type="dxa"/>
            <w:hideMark/>
          </w:tcPr>
          <w:p w14:paraId="6A8ECEBC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Площадь покрытий:</w:t>
            </w:r>
          </w:p>
        </w:tc>
        <w:tc>
          <w:tcPr>
            <w:tcW w:w="2268" w:type="dxa"/>
            <w:vAlign w:val="center"/>
            <w:hideMark/>
          </w:tcPr>
          <w:p w14:paraId="039DE13C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21498</w:t>
            </w:r>
          </w:p>
        </w:tc>
        <w:tc>
          <w:tcPr>
            <w:tcW w:w="2346" w:type="dxa"/>
            <w:vAlign w:val="center"/>
            <w:hideMark/>
          </w:tcPr>
          <w:p w14:paraId="5AD67397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21839</w:t>
            </w:r>
          </w:p>
        </w:tc>
      </w:tr>
      <w:tr w:rsidR="00A329B8" w:rsidRPr="00A329B8" w14:paraId="797BF80B" w14:textId="77777777" w:rsidTr="00A329B8">
        <w:trPr>
          <w:trHeight w:val="576"/>
        </w:trPr>
        <w:tc>
          <w:tcPr>
            <w:tcW w:w="567" w:type="dxa"/>
            <w:noWrap/>
            <w:hideMark/>
          </w:tcPr>
          <w:p w14:paraId="315C2E13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4.1</w:t>
            </w:r>
          </w:p>
        </w:tc>
        <w:tc>
          <w:tcPr>
            <w:tcW w:w="4252" w:type="dxa"/>
            <w:hideMark/>
          </w:tcPr>
          <w:p w14:paraId="3860515D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Асфальтобетонное покрытие проезжей части</w:t>
            </w:r>
          </w:p>
        </w:tc>
        <w:tc>
          <w:tcPr>
            <w:tcW w:w="2268" w:type="dxa"/>
            <w:vAlign w:val="center"/>
            <w:hideMark/>
          </w:tcPr>
          <w:p w14:paraId="621E3B0B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14326</w:t>
            </w:r>
          </w:p>
        </w:tc>
        <w:tc>
          <w:tcPr>
            <w:tcW w:w="2346" w:type="dxa"/>
            <w:vAlign w:val="center"/>
            <w:hideMark/>
          </w:tcPr>
          <w:p w14:paraId="3CCC022B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14356</w:t>
            </w:r>
          </w:p>
        </w:tc>
      </w:tr>
      <w:tr w:rsidR="00A329B8" w:rsidRPr="00A329B8" w14:paraId="792F3332" w14:textId="77777777" w:rsidTr="00A329B8">
        <w:trPr>
          <w:trHeight w:val="576"/>
        </w:trPr>
        <w:tc>
          <w:tcPr>
            <w:tcW w:w="567" w:type="dxa"/>
            <w:noWrap/>
            <w:hideMark/>
          </w:tcPr>
          <w:p w14:paraId="23E7C8B1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4.2</w:t>
            </w:r>
          </w:p>
        </w:tc>
        <w:tc>
          <w:tcPr>
            <w:tcW w:w="4252" w:type="dxa"/>
            <w:hideMark/>
          </w:tcPr>
          <w:p w14:paraId="0E0AEA2C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Асфальтобетонное покрытие тротуара</w:t>
            </w:r>
          </w:p>
        </w:tc>
        <w:tc>
          <w:tcPr>
            <w:tcW w:w="2268" w:type="dxa"/>
            <w:vAlign w:val="center"/>
            <w:hideMark/>
          </w:tcPr>
          <w:p w14:paraId="53C6527B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7049</w:t>
            </w:r>
          </w:p>
        </w:tc>
        <w:tc>
          <w:tcPr>
            <w:tcW w:w="2346" w:type="dxa"/>
            <w:vAlign w:val="center"/>
            <w:hideMark/>
          </w:tcPr>
          <w:p w14:paraId="7A5710DF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7460</w:t>
            </w:r>
          </w:p>
        </w:tc>
      </w:tr>
      <w:tr w:rsidR="00A329B8" w:rsidRPr="00A329B8" w14:paraId="34828423" w14:textId="77777777" w:rsidTr="00A329B8">
        <w:trPr>
          <w:trHeight w:val="576"/>
        </w:trPr>
        <w:tc>
          <w:tcPr>
            <w:tcW w:w="567" w:type="dxa"/>
            <w:noWrap/>
            <w:hideMark/>
          </w:tcPr>
          <w:p w14:paraId="22CBEC7E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4.3</w:t>
            </w:r>
          </w:p>
        </w:tc>
        <w:tc>
          <w:tcPr>
            <w:tcW w:w="4252" w:type="dxa"/>
            <w:hideMark/>
          </w:tcPr>
          <w:p w14:paraId="043C63D6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Цементобетонное покрытие тротуара</w:t>
            </w:r>
          </w:p>
        </w:tc>
        <w:tc>
          <w:tcPr>
            <w:tcW w:w="2268" w:type="dxa"/>
            <w:vAlign w:val="center"/>
            <w:hideMark/>
          </w:tcPr>
          <w:p w14:paraId="1BCEB5DA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vAlign w:val="center"/>
            <w:hideMark/>
          </w:tcPr>
          <w:p w14:paraId="64232D02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15C67B8A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0E140776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4.4</w:t>
            </w:r>
          </w:p>
        </w:tc>
        <w:tc>
          <w:tcPr>
            <w:tcW w:w="4252" w:type="dxa"/>
            <w:hideMark/>
          </w:tcPr>
          <w:p w14:paraId="316EFE0E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Плиточное покрытие тротуара</w:t>
            </w:r>
          </w:p>
        </w:tc>
        <w:tc>
          <w:tcPr>
            <w:tcW w:w="2268" w:type="dxa"/>
            <w:vAlign w:val="center"/>
            <w:hideMark/>
          </w:tcPr>
          <w:p w14:paraId="0A151DCE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123</w:t>
            </w:r>
          </w:p>
        </w:tc>
        <w:tc>
          <w:tcPr>
            <w:tcW w:w="2346" w:type="dxa"/>
            <w:vAlign w:val="center"/>
            <w:hideMark/>
          </w:tcPr>
          <w:p w14:paraId="67251C95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23</w:t>
            </w:r>
          </w:p>
        </w:tc>
      </w:tr>
      <w:tr w:rsidR="00A329B8" w:rsidRPr="00A329B8" w14:paraId="6FDADF92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7A7E16D3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4.5</w:t>
            </w:r>
          </w:p>
        </w:tc>
        <w:tc>
          <w:tcPr>
            <w:tcW w:w="4252" w:type="dxa"/>
            <w:hideMark/>
          </w:tcPr>
          <w:p w14:paraId="523E979C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Щебеночное покрытие</w:t>
            </w:r>
          </w:p>
        </w:tc>
        <w:tc>
          <w:tcPr>
            <w:tcW w:w="2268" w:type="dxa"/>
            <w:vAlign w:val="center"/>
            <w:hideMark/>
          </w:tcPr>
          <w:p w14:paraId="464B185C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vAlign w:val="center"/>
            <w:hideMark/>
          </w:tcPr>
          <w:p w14:paraId="49F24F59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312E6961" w14:textId="77777777" w:rsidTr="00A329B8">
        <w:trPr>
          <w:trHeight w:val="576"/>
        </w:trPr>
        <w:tc>
          <w:tcPr>
            <w:tcW w:w="567" w:type="dxa"/>
            <w:noWrap/>
            <w:hideMark/>
          </w:tcPr>
          <w:p w14:paraId="3ABFE6DD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4.6</w:t>
            </w:r>
          </w:p>
        </w:tc>
        <w:tc>
          <w:tcPr>
            <w:tcW w:w="4252" w:type="dxa"/>
            <w:hideMark/>
          </w:tcPr>
          <w:p w14:paraId="6F088BD1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Цементобетонное/плиточное покрытие проезжей части</w:t>
            </w:r>
          </w:p>
        </w:tc>
        <w:tc>
          <w:tcPr>
            <w:tcW w:w="2268" w:type="dxa"/>
            <w:vAlign w:val="center"/>
            <w:hideMark/>
          </w:tcPr>
          <w:p w14:paraId="35E8C178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vAlign w:val="center"/>
            <w:hideMark/>
          </w:tcPr>
          <w:p w14:paraId="3D52EBD7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266FD77F" w14:textId="77777777" w:rsidTr="00A329B8">
        <w:trPr>
          <w:trHeight w:val="576"/>
        </w:trPr>
        <w:tc>
          <w:tcPr>
            <w:tcW w:w="567" w:type="dxa"/>
            <w:noWrap/>
            <w:hideMark/>
          </w:tcPr>
          <w:p w14:paraId="5C8D72A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4.7</w:t>
            </w:r>
          </w:p>
        </w:tc>
        <w:tc>
          <w:tcPr>
            <w:tcW w:w="4252" w:type="dxa"/>
            <w:hideMark/>
          </w:tcPr>
          <w:p w14:paraId="39741DED" w14:textId="6D6213CA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Покрытия </w:t>
            </w:r>
            <w:r w:rsidRPr="00A329B8">
              <w:rPr>
                <w:bCs/>
              </w:rPr>
              <w:t>детских/спортивных площадок</w:t>
            </w:r>
          </w:p>
        </w:tc>
        <w:tc>
          <w:tcPr>
            <w:tcW w:w="2268" w:type="dxa"/>
            <w:vAlign w:val="center"/>
            <w:hideMark/>
          </w:tcPr>
          <w:p w14:paraId="36ACDBD9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vAlign w:val="center"/>
            <w:hideMark/>
          </w:tcPr>
          <w:p w14:paraId="207AEA00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3453367A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2BAAE048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5</w:t>
            </w:r>
          </w:p>
        </w:tc>
        <w:tc>
          <w:tcPr>
            <w:tcW w:w="4252" w:type="dxa"/>
            <w:hideMark/>
          </w:tcPr>
          <w:p w14:paraId="556AE606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Площадь озеленения</w:t>
            </w:r>
          </w:p>
        </w:tc>
        <w:tc>
          <w:tcPr>
            <w:tcW w:w="2268" w:type="dxa"/>
            <w:vAlign w:val="center"/>
            <w:hideMark/>
          </w:tcPr>
          <w:p w14:paraId="0107530B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19007</w:t>
            </w:r>
          </w:p>
        </w:tc>
        <w:tc>
          <w:tcPr>
            <w:tcW w:w="2346" w:type="dxa"/>
            <w:vAlign w:val="center"/>
            <w:hideMark/>
          </w:tcPr>
          <w:p w14:paraId="11097ED4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18666</w:t>
            </w:r>
          </w:p>
        </w:tc>
      </w:tr>
      <w:tr w:rsidR="00A329B8" w:rsidRPr="00A329B8" w14:paraId="55CBB8C0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775DB2C8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5.1</w:t>
            </w:r>
          </w:p>
        </w:tc>
        <w:tc>
          <w:tcPr>
            <w:tcW w:w="4252" w:type="dxa"/>
            <w:hideMark/>
          </w:tcPr>
          <w:p w14:paraId="60A09DA6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Газоны</w:t>
            </w:r>
          </w:p>
        </w:tc>
        <w:tc>
          <w:tcPr>
            <w:tcW w:w="2268" w:type="dxa"/>
            <w:vAlign w:val="center"/>
            <w:hideMark/>
          </w:tcPr>
          <w:p w14:paraId="0CCCDC9F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19007</w:t>
            </w:r>
          </w:p>
        </w:tc>
        <w:tc>
          <w:tcPr>
            <w:tcW w:w="2346" w:type="dxa"/>
            <w:vAlign w:val="center"/>
            <w:hideMark/>
          </w:tcPr>
          <w:p w14:paraId="2A388825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14953,9</w:t>
            </w:r>
          </w:p>
        </w:tc>
      </w:tr>
      <w:tr w:rsidR="00A329B8" w:rsidRPr="00A329B8" w14:paraId="4746444C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037B7844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5.2</w:t>
            </w:r>
          </w:p>
        </w:tc>
        <w:tc>
          <w:tcPr>
            <w:tcW w:w="4252" w:type="dxa"/>
            <w:hideMark/>
          </w:tcPr>
          <w:p w14:paraId="32C18C5D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Цветники</w:t>
            </w:r>
          </w:p>
        </w:tc>
        <w:tc>
          <w:tcPr>
            <w:tcW w:w="2268" w:type="dxa"/>
            <w:noWrap/>
            <w:vAlign w:val="center"/>
            <w:hideMark/>
          </w:tcPr>
          <w:p w14:paraId="4632A673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20285B60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798,3</w:t>
            </w:r>
          </w:p>
        </w:tc>
      </w:tr>
      <w:tr w:rsidR="00A329B8" w:rsidRPr="00A329B8" w14:paraId="436D6577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6DB6E9F4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lastRenderedPageBreak/>
              <w:t>5.3</w:t>
            </w:r>
          </w:p>
        </w:tc>
        <w:tc>
          <w:tcPr>
            <w:tcW w:w="4252" w:type="dxa"/>
            <w:noWrap/>
            <w:hideMark/>
          </w:tcPr>
          <w:p w14:paraId="1D3A2762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Грунт с мульчирующем слоем</w:t>
            </w:r>
          </w:p>
        </w:tc>
        <w:tc>
          <w:tcPr>
            <w:tcW w:w="2268" w:type="dxa"/>
            <w:noWrap/>
            <w:vAlign w:val="center"/>
            <w:hideMark/>
          </w:tcPr>
          <w:p w14:paraId="5B05AA40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03613651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2913,4</w:t>
            </w:r>
          </w:p>
        </w:tc>
      </w:tr>
      <w:tr w:rsidR="00A329B8" w:rsidRPr="00A329B8" w14:paraId="0542FC23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56DA6E3B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6.</w:t>
            </w:r>
          </w:p>
        </w:tc>
        <w:tc>
          <w:tcPr>
            <w:tcW w:w="4252" w:type="dxa"/>
            <w:noWrap/>
            <w:hideMark/>
          </w:tcPr>
          <w:p w14:paraId="14C3ABC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Зеленые насаждения</w:t>
            </w:r>
          </w:p>
        </w:tc>
        <w:tc>
          <w:tcPr>
            <w:tcW w:w="2268" w:type="dxa"/>
            <w:noWrap/>
            <w:vAlign w:val="center"/>
            <w:hideMark/>
          </w:tcPr>
          <w:p w14:paraId="31A17258" w14:textId="5E081834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2346" w:type="dxa"/>
            <w:noWrap/>
            <w:vAlign w:val="center"/>
            <w:hideMark/>
          </w:tcPr>
          <w:p w14:paraId="19AC6247" w14:textId="77955C21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</w:tr>
      <w:tr w:rsidR="00A329B8" w:rsidRPr="00A329B8" w14:paraId="45E2B719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75CF82FC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6.1</w:t>
            </w:r>
          </w:p>
        </w:tc>
        <w:tc>
          <w:tcPr>
            <w:tcW w:w="4252" w:type="dxa"/>
            <w:noWrap/>
            <w:hideMark/>
          </w:tcPr>
          <w:p w14:paraId="34E0E732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 xml:space="preserve">Деревья, </w:t>
            </w:r>
            <w:proofErr w:type="spellStart"/>
            <w:r w:rsidRPr="00A329B8">
              <w:rPr>
                <w:bCs/>
              </w:rPr>
              <w:t>шт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33124780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5F4DC746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477</w:t>
            </w:r>
          </w:p>
        </w:tc>
      </w:tr>
      <w:tr w:rsidR="00A329B8" w:rsidRPr="00A329B8" w14:paraId="736E6C9C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25971ECA" w14:textId="37FC44A4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3184E3A8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 том числе</w:t>
            </w:r>
          </w:p>
        </w:tc>
        <w:tc>
          <w:tcPr>
            <w:tcW w:w="4614" w:type="dxa"/>
            <w:gridSpan w:val="2"/>
            <w:noWrap/>
            <w:vAlign w:val="center"/>
            <w:hideMark/>
          </w:tcPr>
          <w:p w14:paraId="521E6751" w14:textId="63E21BB9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</w:tr>
      <w:tr w:rsidR="00A329B8" w:rsidRPr="00A329B8" w14:paraId="46CDFE6C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6E4982DF" w14:textId="744E615E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152E9BED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Вырубаемые по проекту</w:t>
            </w:r>
          </w:p>
        </w:tc>
        <w:tc>
          <w:tcPr>
            <w:tcW w:w="2268" w:type="dxa"/>
            <w:noWrap/>
            <w:vAlign w:val="center"/>
            <w:hideMark/>
          </w:tcPr>
          <w:p w14:paraId="382090C4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545E757C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214</w:t>
            </w:r>
          </w:p>
        </w:tc>
      </w:tr>
      <w:tr w:rsidR="00A329B8" w:rsidRPr="00A329B8" w14:paraId="32FC31D3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67A6500C" w14:textId="7DFA5931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7259BBE4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Пересаживаемые по проекту</w:t>
            </w:r>
          </w:p>
        </w:tc>
        <w:tc>
          <w:tcPr>
            <w:tcW w:w="2268" w:type="dxa"/>
            <w:noWrap/>
            <w:vAlign w:val="center"/>
            <w:hideMark/>
          </w:tcPr>
          <w:p w14:paraId="778A0A5E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05BCB1C3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</w:tr>
      <w:tr w:rsidR="00A329B8" w:rsidRPr="00A329B8" w14:paraId="09105E5A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10103709" w14:textId="083CAB5C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591BFD67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Высаживаемые по проекту</w:t>
            </w:r>
          </w:p>
        </w:tc>
        <w:tc>
          <w:tcPr>
            <w:tcW w:w="2268" w:type="dxa"/>
            <w:noWrap/>
            <w:vAlign w:val="center"/>
            <w:hideMark/>
          </w:tcPr>
          <w:p w14:paraId="21D54DE8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0F1A8FEE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263</w:t>
            </w:r>
          </w:p>
        </w:tc>
      </w:tr>
      <w:tr w:rsidR="00A329B8" w:rsidRPr="00A329B8" w14:paraId="4F87EB72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540061B6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6.2</w:t>
            </w:r>
          </w:p>
        </w:tc>
        <w:tc>
          <w:tcPr>
            <w:tcW w:w="4252" w:type="dxa"/>
            <w:noWrap/>
            <w:hideMark/>
          </w:tcPr>
          <w:p w14:paraId="2DB153BE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 xml:space="preserve">Кустарники, </w:t>
            </w:r>
            <w:proofErr w:type="spellStart"/>
            <w:r w:rsidRPr="00A329B8">
              <w:rPr>
                <w:bCs/>
              </w:rPr>
              <w:t>шт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6E66496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4FAD89AF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20408</w:t>
            </w:r>
          </w:p>
        </w:tc>
      </w:tr>
      <w:tr w:rsidR="00A329B8" w:rsidRPr="00A329B8" w14:paraId="7C2452F5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2C604B55" w14:textId="1A8693F5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0536CA5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 том числе</w:t>
            </w:r>
          </w:p>
        </w:tc>
        <w:tc>
          <w:tcPr>
            <w:tcW w:w="4614" w:type="dxa"/>
            <w:gridSpan w:val="2"/>
            <w:noWrap/>
            <w:vAlign w:val="center"/>
            <w:hideMark/>
          </w:tcPr>
          <w:p w14:paraId="21FCD92D" w14:textId="37E6E5F0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</w:tr>
      <w:tr w:rsidR="00A329B8" w:rsidRPr="00A329B8" w14:paraId="7614D143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188F8960" w14:textId="300FEA0D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5595F1D4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Вырубаемые по проекту</w:t>
            </w:r>
          </w:p>
        </w:tc>
        <w:tc>
          <w:tcPr>
            <w:tcW w:w="2268" w:type="dxa"/>
            <w:noWrap/>
            <w:vAlign w:val="center"/>
            <w:hideMark/>
          </w:tcPr>
          <w:p w14:paraId="746B3691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50194FBC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46</w:t>
            </w:r>
          </w:p>
        </w:tc>
      </w:tr>
      <w:tr w:rsidR="00A329B8" w:rsidRPr="00A329B8" w14:paraId="2FEB3648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17ACDBBF" w14:textId="6D92C199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5D76F12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Пересаживаемые по проекту</w:t>
            </w:r>
          </w:p>
        </w:tc>
        <w:tc>
          <w:tcPr>
            <w:tcW w:w="2268" w:type="dxa"/>
            <w:noWrap/>
            <w:vAlign w:val="center"/>
            <w:hideMark/>
          </w:tcPr>
          <w:p w14:paraId="370E1293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31EB6E17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52</w:t>
            </w:r>
          </w:p>
        </w:tc>
      </w:tr>
      <w:tr w:rsidR="00A329B8" w:rsidRPr="00A329B8" w14:paraId="13CA3B1B" w14:textId="77777777" w:rsidTr="00A329B8">
        <w:trPr>
          <w:trHeight w:val="288"/>
        </w:trPr>
        <w:tc>
          <w:tcPr>
            <w:tcW w:w="567" w:type="dxa"/>
            <w:noWrap/>
            <w:hideMark/>
          </w:tcPr>
          <w:p w14:paraId="6D8E3E65" w14:textId="3219F25C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04FCAB85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Высаживаемые по проекту</w:t>
            </w:r>
          </w:p>
        </w:tc>
        <w:tc>
          <w:tcPr>
            <w:tcW w:w="2268" w:type="dxa"/>
            <w:noWrap/>
            <w:vAlign w:val="center"/>
            <w:hideMark/>
          </w:tcPr>
          <w:p w14:paraId="6C4CC67C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0</w:t>
            </w:r>
          </w:p>
        </w:tc>
        <w:tc>
          <w:tcPr>
            <w:tcW w:w="2346" w:type="dxa"/>
            <w:noWrap/>
            <w:vAlign w:val="center"/>
            <w:hideMark/>
          </w:tcPr>
          <w:p w14:paraId="58677397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20310</w:t>
            </w:r>
          </w:p>
        </w:tc>
      </w:tr>
    </w:tbl>
    <w:p w14:paraId="5F706057" w14:textId="77777777" w:rsidR="003C3D1A" w:rsidRDefault="003C3D1A" w:rsidP="007256DC">
      <w:pPr>
        <w:spacing w:line="360" w:lineRule="auto"/>
        <w:ind w:firstLine="709"/>
        <w:jc w:val="both"/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4252"/>
        <w:gridCol w:w="2268"/>
        <w:gridCol w:w="2346"/>
      </w:tblGrid>
      <w:tr w:rsidR="00A329B8" w:rsidRPr="00A329B8" w14:paraId="75B7B831" w14:textId="77777777" w:rsidTr="00A329B8">
        <w:trPr>
          <w:trHeight w:val="288"/>
        </w:trPr>
        <w:tc>
          <w:tcPr>
            <w:tcW w:w="9433" w:type="dxa"/>
            <w:gridSpan w:val="4"/>
            <w:hideMark/>
          </w:tcPr>
          <w:p w14:paraId="3D836B4A" w14:textId="6ACC8925" w:rsidR="00A329B8" w:rsidRPr="00A329B8" w:rsidRDefault="00A329B8" w:rsidP="00A329B8">
            <w:pPr>
              <w:spacing w:line="360" w:lineRule="auto"/>
              <w:ind w:firstLine="709"/>
              <w:rPr>
                <w:b/>
                <w:bCs/>
              </w:rPr>
            </w:pPr>
            <w:r w:rsidRPr="00A329B8">
              <w:rPr>
                <w:b/>
                <w:bCs/>
              </w:rPr>
              <w:t>ВЕДОМОСТЬ БАЛАНСА ТЕРРИТОРИИ В ГРАНИЦАХ ПК № 43-ВАО</w:t>
            </w:r>
          </w:p>
        </w:tc>
      </w:tr>
      <w:tr w:rsidR="00A329B8" w:rsidRPr="00A329B8" w14:paraId="3A5029DE" w14:textId="77777777" w:rsidTr="00A329B8">
        <w:trPr>
          <w:trHeight w:val="888"/>
        </w:trPr>
        <w:tc>
          <w:tcPr>
            <w:tcW w:w="4819" w:type="dxa"/>
            <w:gridSpan w:val="2"/>
            <w:vMerge w:val="restart"/>
            <w:vAlign w:val="center"/>
            <w:hideMark/>
          </w:tcPr>
          <w:p w14:paraId="2422267D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Наименование показателей баланса</w:t>
            </w:r>
          </w:p>
        </w:tc>
        <w:tc>
          <w:tcPr>
            <w:tcW w:w="2268" w:type="dxa"/>
            <w:hideMark/>
          </w:tcPr>
          <w:p w14:paraId="4D2B5876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До </w:t>
            </w:r>
            <w:r w:rsidRPr="00A329B8">
              <w:rPr>
                <w:bCs/>
              </w:rPr>
              <w:t>производства работ</w:t>
            </w:r>
          </w:p>
        </w:tc>
        <w:tc>
          <w:tcPr>
            <w:tcW w:w="2346" w:type="dxa"/>
            <w:hideMark/>
          </w:tcPr>
          <w:p w14:paraId="12ED728C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После производства работ</w:t>
            </w:r>
          </w:p>
        </w:tc>
      </w:tr>
      <w:tr w:rsidR="00A329B8" w:rsidRPr="00A329B8" w14:paraId="4A47A341" w14:textId="77777777" w:rsidTr="00A329B8">
        <w:trPr>
          <w:trHeight w:val="288"/>
        </w:trPr>
        <w:tc>
          <w:tcPr>
            <w:tcW w:w="4819" w:type="dxa"/>
            <w:gridSpan w:val="2"/>
            <w:vMerge/>
            <w:hideMark/>
          </w:tcPr>
          <w:p w14:paraId="30630EA7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2268" w:type="dxa"/>
            <w:hideMark/>
          </w:tcPr>
          <w:p w14:paraId="6335F0D0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proofErr w:type="spellStart"/>
            <w:r w:rsidRPr="00A329B8">
              <w:rPr>
                <w:bCs/>
              </w:rPr>
              <w:t>м.кв</w:t>
            </w:r>
            <w:proofErr w:type="spellEnd"/>
            <w:r w:rsidRPr="00A329B8">
              <w:rPr>
                <w:bCs/>
              </w:rPr>
              <w:t>.</w:t>
            </w:r>
          </w:p>
        </w:tc>
        <w:tc>
          <w:tcPr>
            <w:tcW w:w="2346" w:type="dxa"/>
            <w:hideMark/>
          </w:tcPr>
          <w:p w14:paraId="276434BB" w14:textId="77777777" w:rsidR="00A329B8" w:rsidRPr="00A329B8" w:rsidRDefault="00A329B8" w:rsidP="00A329B8">
            <w:pPr>
              <w:spacing w:line="360" w:lineRule="auto"/>
              <w:rPr>
                <w:bCs/>
              </w:rPr>
            </w:pPr>
            <w:proofErr w:type="spellStart"/>
            <w:r w:rsidRPr="00A329B8">
              <w:rPr>
                <w:bCs/>
              </w:rPr>
              <w:t>м.кв</w:t>
            </w:r>
            <w:proofErr w:type="spellEnd"/>
            <w:r w:rsidRPr="00A329B8">
              <w:rPr>
                <w:bCs/>
              </w:rPr>
              <w:t>.</w:t>
            </w:r>
          </w:p>
        </w:tc>
      </w:tr>
      <w:tr w:rsidR="00743284" w:rsidRPr="00A329B8" w14:paraId="6EC82DE9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394ECCBB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1</w:t>
            </w:r>
          </w:p>
        </w:tc>
        <w:tc>
          <w:tcPr>
            <w:tcW w:w="4252" w:type="dxa"/>
            <w:hideMark/>
          </w:tcPr>
          <w:p w14:paraId="1F10ECCA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Общая площадь, в том числе</w:t>
            </w:r>
          </w:p>
        </w:tc>
        <w:tc>
          <w:tcPr>
            <w:tcW w:w="2268" w:type="dxa"/>
            <w:vAlign w:val="center"/>
          </w:tcPr>
          <w:p w14:paraId="6758C677" w14:textId="76E2AC6E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341</w:t>
            </w:r>
          </w:p>
        </w:tc>
        <w:tc>
          <w:tcPr>
            <w:tcW w:w="2346" w:type="dxa"/>
            <w:vAlign w:val="center"/>
          </w:tcPr>
          <w:p w14:paraId="53C2AF34" w14:textId="70FDE6C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341</w:t>
            </w:r>
          </w:p>
        </w:tc>
      </w:tr>
      <w:tr w:rsidR="00743284" w:rsidRPr="00A329B8" w14:paraId="48BCB467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1096438D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2</w:t>
            </w:r>
          </w:p>
        </w:tc>
        <w:tc>
          <w:tcPr>
            <w:tcW w:w="4252" w:type="dxa"/>
            <w:hideMark/>
          </w:tcPr>
          <w:p w14:paraId="6FAA2E18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Здания и сооружения</w:t>
            </w:r>
          </w:p>
        </w:tc>
        <w:tc>
          <w:tcPr>
            <w:tcW w:w="2268" w:type="dxa"/>
            <w:vAlign w:val="center"/>
          </w:tcPr>
          <w:p w14:paraId="6EB73F8F" w14:textId="578B5302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070E4012" w14:textId="16FC512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6556C4BE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0A61A04C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3</w:t>
            </w:r>
          </w:p>
        </w:tc>
        <w:tc>
          <w:tcPr>
            <w:tcW w:w="4252" w:type="dxa"/>
            <w:hideMark/>
          </w:tcPr>
          <w:p w14:paraId="5E4F4505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Площадь инженерных сооружений:</w:t>
            </w:r>
          </w:p>
        </w:tc>
        <w:tc>
          <w:tcPr>
            <w:tcW w:w="2268" w:type="dxa"/>
            <w:vAlign w:val="center"/>
          </w:tcPr>
          <w:p w14:paraId="2217C09D" w14:textId="68C27F23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0444FAD1" w14:textId="08945B7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187ECF88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4CC69C4B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</w:t>
            </w:r>
          </w:p>
        </w:tc>
        <w:tc>
          <w:tcPr>
            <w:tcW w:w="4252" w:type="dxa"/>
            <w:hideMark/>
          </w:tcPr>
          <w:p w14:paraId="7A66B8F7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Площадь покрытий:</w:t>
            </w:r>
          </w:p>
        </w:tc>
        <w:tc>
          <w:tcPr>
            <w:tcW w:w="2268" w:type="dxa"/>
            <w:vAlign w:val="center"/>
          </w:tcPr>
          <w:p w14:paraId="51D2E61F" w14:textId="3E86112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91</w:t>
            </w:r>
          </w:p>
        </w:tc>
        <w:tc>
          <w:tcPr>
            <w:tcW w:w="2346" w:type="dxa"/>
            <w:vAlign w:val="center"/>
          </w:tcPr>
          <w:p w14:paraId="22D31FFC" w14:textId="384D5AC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90</w:t>
            </w:r>
          </w:p>
        </w:tc>
      </w:tr>
      <w:tr w:rsidR="00743284" w:rsidRPr="00A329B8" w14:paraId="3C0396B5" w14:textId="77777777" w:rsidTr="00743284">
        <w:trPr>
          <w:trHeight w:val="576"/>
        </w:trPr>
        <w:tc>
          <w:tcPr>
            <w:tcW w:w="567" w:type="dxa"/>
            <w:noWrap/>
            <w:hideMark/>
          </w:tcPr>
          <w:p w14:paraId="53EC44BC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4.1</w:t>
            </w:r>
          </w:p>
        </w:tc>
        <w:tc>
          <w:tcPr>
            <w:tcW w:w="4252" w:type="dxa"/>
            <w:hideMark/>
          </w:tcPr>
          <w:p w14:paraId="2A15C035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Асфальтобетонное покрытие проезжей части</w:t>
            </w:r>
          </w:p>
        </w:tc>
        <w:tc>
          <w:tcPr>
            <w:tcW w:w="2268" w:type="dxa"/>
            <w:vAlign w:val="center"/>
          </w:tcPr>
          <w:p w14:paraId="1F7B77EA" w14:textId="0AA0CBC1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5</w:t>
            </w:r>
          </w:p>
        </w:tc>
        <w:tc>
          <w:tcPr>
            <w:tcW w:w="2346" w:type="dxa"/>
            <w:vAlign w:val="center"/>
          </w:tcPr>
          <w:p w14:paraId="5EB40A7F" w14:textId="55B572D2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4</w:t>
            </w:r>
          </w:p>
        </w:tc>
      </w:tr>
      <w:tr w:rsidR="00743284" w:rsidRPr="00A329B8" w14:paraId="51987C1A" w14:textId="77777777" w:rsidTr="00743284">
        <w:trPr>
          <w:trHeight w:val="576"/>
        </w:trPr>
        <w:tc>
          <w:tcPr>
            <w:tcW w:w="567" w:type="dxa"/>
            <w:noWrap/>
            <w:hideMark/>
          </w:tcPr>
          <w:p w14:paraId="70B97F28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4.2</w:t>
            </w:r>
          </w:p>
        </w:tc>
        <w:tc>
          <w:tcPr>
            <w:tcW w:w="4252" w:type="dxa"/>
            <w:hideMark/>
          </w:tcPr>
          <w:p w14:paraId="175026D5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Асфальтобетонное покрытие тротуара</w:t>
            </w:r>
          </w:p>
        </w:tc>
        <w:tc>
          <w:tcPr>
            <w:tcW w:w="2268" w:type="dxa"/>
            <w:vAlign w:val="center"/>
          </w:tcPr>
          <w:p w14:paraId="78EE723F" w14:textId="2D02B59C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86</w:t>
            </w:r>
          </w:p>
        </w:tc>
        <w:tc>
          <w:tcPr>
            <w:tcW w:w="2346" w:type="dxa"/>
            <w:vAlign w:val="center"/>
          </w:tcPr>
          <w:p w14:paraId="6EA1D5EB" w14:textId="5BFDFAE9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86</w:t>
            </w:r>
          </w:p>
        </w:tc>
      </w:tr>
      <w:tr w:rsidR="00743284" w:rsidRPr="00A329B8" w14:paraId="0D6CB005" w14:textId="77777777" w:rsidTr="00743284">
        <w:trPr>
          <w:trHeight w:val="576"/>
        </w:trPr>
        <w:tc>
          <w:tcPr>
            <w:tcW w:w="567" w:type="dxa"/>
            <w:noWrap/>
            <w:hideMark/>
          </w:tcPr>
          <w:p w14:paraId="61DDC24B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4.3</w:t>
            </w:r>
          </w:p>
        </w:tc>
        <w:tc>
          <w:tcPr>
            <w:tcW w:w="4252" w:type="dxa"/>
            <w:hideMark/>
          </w:tcPr>
          <w:p w14:paraId="137390B7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Цементобетонное покрытие тротуара</w:t>
            </w:r>
          </w:p>
        </w:tc>
        <w:tc>
          <w:tcPr>
            <w:tcW w:w="2268" w:type="dxa"/>
            <w:vAlign w:val="center"/>
          </w:tcPr>
          <w:p w14:paraId="53836B4F" w14:textId="398FA34C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73B8A3B1" w14:textId="56786E9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5399EDA4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1DA966E4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4.4</w:t>
            </w:r>
          </w:p>
        </w:tc>
        <w:tc>
          <w:tcPr>
            <w:tcW w:w="4252" w:type="dxa"/>
            <w:hideMark/>
          </w:tcPr>
          <w:p w14:paraId="06DCFFB7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Плиточное покрытие тротуара</w:t>
            </w:r>
          </w:p>
        </w:tc>
        <w:tc>
          <w:tcPr>
            <w:tcW w:w="2268" w:type="dxa"/>
            <w:vAlign w:val="center"/>
          </w:tcPr>
          <w:p w14:paraId="674ABC83" w14:textId="6537FB89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392ECDCC" w14:textId="2FB99EB2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6577AF1D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533E80F2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4.5</w:t>
            </w:r>
          </w:p>
        </w:tc>
        <w:tc>
          <w:tcPr>
            <w:tcW w:w="4252" w:type="dxa"/>
            <w:hideMark/>
          </w:tcPr>
          <w:p w14:paraId="1FE5B1FC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Щебеночное покрытие</w:t>
            </w:r>
          </w:p>
        </w:tc>
        <w:tc>
          <w:tcPr>
            <w:tcW w:w="2268" w:type="dxa"/>
            <w:vAlign w:val="center"/>
          </w:tcPr>
          <w:p w14:paraId="49E9E3DE" w14:textId="7F09EA0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2CD794E4" w14:textId="3A6406CE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23A13038" w14:textId="77777777" w:rsidTr="00743284">
        <w:trPr>
          <w:trHeight w:val="576"/>
        </w:trPr>
        <w:tc>
          <w:tcPr>
            <w:tcW w:w="567" w:type="dxa"/>
            <w:noWrap/>
            <w:hideMark/>
          </w:tcPr>
          <w:p w14:paraId="3B85E5E5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4.6</w:t>
            </w:r>
          </w:p>
        </w:tc>
        <w:tc>
          <w:tcPr>
            <w:tcW w:w="4252" w:type="dxa"/>
            <w:hideMark/>
          </w:tcPr>
          <w:p w14:paraId="1AD14D6C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Цементобетонное/плиточное покрытие проезжей части</w:t>
            </w:r>
          </w:p>
        </w:tc>
        <w:tc>
          <w:tcPr>
            <w:tcW w:w="2268" w:type="dxa"/>
            <w:vAlign w:val="center"/>
          </w:tcPr>
          <w:p w14:paraId="6A93E9CB" w14:textId="2A65D4D8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477D0E7A" w14:textId="1FA32B4D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47A7C4C5" w14:textId="77777777" w:rsidTr="00743284">
        <w:trPr>
          <w:trHeight w:val="576"/>
        </w:trPr>
        <w:tc>
          <w:tcPr>
            <w:tcW w:w="567" w:type="dxa"/>
            <w:noWrap/>
            <w:hideMark/>
          </w:tcPr>
          <w:p w14:paraId="79C39C46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4.7</w:t>
            </w:r>
          </w:p>
        </w:tc>
        <w:tc>
          <w:tcPr>
            <w:tcW w:w="4252" w:type="dxa"/>
            <w:hideMark/>
          </w:tcPr>
          <w:p w14:paraId="604F11A7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Покрытия </w:t>
            </w:r>
            <w:r w:rsidRPr="00A329B8">
              <w:rPr>
                <w:bCs/>
              </w:rPr>
              <w:t>детских/спортивных площадок</w:t>
            </w:r>
          </w:p>
        </w:tc>
        <w:tc>
          <w:tcPr>
            <w:tcW w:w="2268" w:type="dxa"/>
            <w:vAlign w:val="center"/>
          </w:tcPr>
          <w:p w14:paraId="546526FB" w14:textId="51C0F1B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vAlign w:val="center"/>
          </w:tcPr>
          <w:p w14:paraId="479559ED" w14:textId="720654B8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393710ED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0A349415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5</w:t>
            </w:r>
          </w:p>
        </w:tc>
        <w:tc>
          <w:tcPr>
            <w:tcW w:w="4252" w:type="dxa"/>
            <w:hideMark/>
          </w:tcPr>
          <w:p w14:paraId="1E21AD4B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Площадь озеленения</w:t>
            </w:r>
          </w:p>
        </w:tc>
        <w:tc>
          <w:tcPr>
            <w:tcW w:w="2268" w:type="dxa"/>
            <w:vAlign w:val="center"/>
          </w:tcPr>
          <w:p w14:paraId="0D01CA8D" w14:textId="77ED031D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250</w:t>
            </w:r>
          </w:p>
        </w:tc>
        <w:tc>
          <w:tcPr>
            <w:tcW w:w="2346" w:type="dxa"/>
            <w:vAlign w:val="center"/>
          </w:tcPr>
          <w:p w14:paraId="18C42E76" w14:textId="5A9D5B81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251</w:t>
            </w:r>
          </w:p>
        </w:tc>
      </w:tr>
      <w:tr w:rsidR="00743284" w:rsidRPr="00A329B8" w14:paraId="2F823EBD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10912672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5.1</w:t>
            </w:r>
          </w:p>
        </w:tc>
        <w:tc>
          <w:tcPr>
            <w:tcW w:w="4252" w:type="dxa"/>
            <w:hideMark/>
          </w:tcPr>
          <w:p w14:paraId="2B7CAECB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Газоны</w:t>
            </w:r>
          </w:p>
        </w:tc>
        <w:tc>
          <w:tcPr>
            <w:tcW w:w="2268" w:type="dxa"/>
            <w:vAlign w:val="center"/>
          </w:tcPr>
          <w:p w14:paraId="694A713E" w14:textId="61CC5A53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250</w:t>
            </w:r>
          </w:p>
        </w:tc>
        <w:tc>
          <w:tcPr>
            <w:tcW w:w="2346" w:type="dxa"/>
            <w:vAlign w:val="center"/>
          </w:tcPr>
          <w:p w14:paraId="67E74D02" w14:textId="77B202A8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221,8</w:t>
            </w:r>
          </w:p>
        </w:tc>
      </w:tr>
      <w:tr w:rsidR="00743284" w:rsidRPr="00A329B8" w14:paraId="53BC6352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32AD998D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5.2</w:t>
            </w:r>
          </w:p>
        </w:tc>
        <w:tc>
          <w:tcPr>
            <w:tcW w:w="4252" w:type="dxa"/>
            <w:hideMark/>
          </w:tcPr>
          <w:p w14:paraId="48E8753D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Цветники</w:t>
            </w:r>
          </w:p>
        </w:tc>
        <w:tc>
          <w:tcPr>
            <w:tcW w:w="2268" w:type="dxa"/>
            <w:noWrap/>
            <w:vAlign w:val="center"/>
          </w:tcPr>
          <w:p w14:paraId="18E675C9" w14:textId="031CE570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noWrap/>
            <w:vAlign w:val="center"/>
          </w:tcPr>
          <w:p w14:paraId="5C416494" w14:textId="069ABDA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</w:tr>
      <w:tr w:rsidR="00743284" w:rsidRPr="00A329B8" w14:paraId="758182DC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7D3B2DA8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lastRenderedPageBreak/>
              <w:t>5.3</w:t>
            </w:r>
          </w:p>
        </w:tc>
        <w:tc>
          <w:tcPr>
            <w:tcW w:w="4252" w:type="dxa"/>
            <w:noWrap/>
            <w:hideMark/>
          </w:tcPr>
          <w:p w14:paraId="6253834F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Грунт с мульчирующем слоем</w:t>
            </w:r>
          </w:p>
        </w:tc>
        <w:tc>
          <w:tcPr>
            <w:tcW w:w="2268" w:type="dxa"/>
            <w:noWrap/>
            <w:vAlign w:val="center"/>
          </w:tcPr>
          <w:p w14:paraId="38E16283" w14:textId="796A597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noWrap/>
            <w:vAlign w:val="center"/>
          </w:tcPr>
          <w:p w14:paraId="398D1C40" w14:textId="7FF79BC9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28,2</w:t>
            </w:r>
          </w:p>
        </w:tc>
      </w:tr>
      <w:tr w:rsidR="00743284" w:rsidRPr="00A329B8" w14:paraId="7689CE1E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04863A4C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6.</w:t>
            </w:r>
          </w:p>
        </w:tc>
        <w:tc>
          <w:tcPr>
            <w:tcW w:w="4252" w:type="dxa"/>
            <w:noWrap/>
            <w:hideMark/>
          </w:tcPr>
          <w:p w14:paraId="2C771934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Зеленые насаждения</w:t>
            </w:r>
          </w:p>
        </w:tc>
        <w:tc>
          <w:tcPr>
            <w:tcW w:w="2268" w:type="dxa"/>
            <w:noWrap/>
            <w:vAlign w:val="center"/>
          </w:tcPr>
          <w:p w14:paraId="700E9E14" w14:textId="77777777" w:rsidR="00743284" w:rsidRPr="00A329B8" w:rsidRDefault="00743284" w:rsidP="00743284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2346" w:type="dxa"/>
            <w:noWrap/>
            <w:vAlign w:val="center"/>
          </w:tcPr>
          <w:p w14:paraId="7BD35C53" w14:textId="77777777" w:rsidR="00743284" w:rsidRPr="00A329B8" w:rsidRDefault="00743284" w:rsidP="00743284">
            <w:pPr>
              <w:spacing w:line="360" w:lineRule="auto"/>
              <w:ind w:firstLine="709"/>
              <w:rPr>
                <w:bCs/>
              </w:rPr>
            </w:pPr>
          </w:p>
        </w:tc>
      </w:tr>
      <w:tr w:rsidR="00743284" w:rsidRPr="00A329B8" w14:paraId="07B1489A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1FB53961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6.1</w:t>
            </w:r>
          </w:p>
        </w:tc>
        <w:tc>
          <w:tcPr>
            <w:tcW w:w="4252" w:type="dxa"/>
            <w:noWrap/>
            <w:hideMark/>
          </w:tcPr>
          <w:p w14:paraId="0667080C" w14:textId="7777777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 xml:space="preserve">Деревья, </w:t>
            </w:r>
            <w:proofErr w:type="spellStart"/>
            <w:r w:rsidRPr="00A329B8">
              <w:rPr>
                <w:bCs/>
              </w:rPr>
              <w:t>шт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39AC649D" w14:textId="59207676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0</w:t>
            </w:r>
          </w:p>
        </w:tc>
        <w:tc>
          <w:tcPr>
            <w:tcW w:w="2346" w:type="dxa"/>
            <w:noWrap/>
            <w:vAlign w:val="center"/>
          </w:tcPr>
          <w:p w14:paraId="259CB3FA" w14:textId="4D6D843A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5C2B8C">
              <w:t>37</w:t>
            </w:r>
          </w:p>
        </w:tc>
      </w:tr>
      <w:tr w:rsidR="00A329B8" w:rsidRPr="00A329B8" w14:paraId="2FB8C594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373AFA10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6C98018A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 том числе</w:t>
            </w:r>
          </w:p>
        </w:tc>
        <w:tc>
          <w:tcPr>
            <w:tcW w:w="4614" w:type="dxa"/>
            <w:gridSpan w:val="2"/>
            <w:noWrap/>
            <w:vAlign w:val="center"/>
          </w:tcPr>
          <w:p w14:paraId="1E800126" w14:textId="77777777" w:rsidR="00A329B8" w:rsidRPr="00A329B8" w:rsidRDefault="00A329B8" w:rsidP="00743284">
            <w:pPr>
              <w:spacing w:line="360" w:lineRule="auto"/>
              <w:ind w:firstLine="709"/>
              <w:rPr>
                <w:bCs/>
              </w:rPr>
            </w:pPr>
          </w:p>
        </w:tc>
      </w:tr>
      <w:tr w:rsidR="00A329B8" w:rsidRPr="00A329B8" w14:paraId="0098318C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5E809023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05267299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Вырубаемые по проекту</w:t>
            </w:r>
          </w:p>
        </w:tc>
        <w:tc>
          <w:tcPr>
            <w:tcW w:w="2268" w:type="dxa"/>
            <w:noWrap/>
            <w:vAlign w:val="center"/>
          </w:tcPr>
          <w:p w14:paraId="2F070FEE" w14:textId="73B8D38E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0</w:t>
            </w:r>
          </w:p>
        </w:tc>
        <w:tc>
          <w:tcPr>
            <w:tcW w:w="2346" w:type="dxa"/>
            <w:noWrap/>
            <w:vAlign w:val="center"/>
          </w:tcPr>
          <w:p w14:paraId="3CFAE7B7" w14:textId="1498F682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34</w:t>
            </w:r>
          </w:p>
        </w:tc>
      </w:tr>
      <w:tr w:rsidR="00A329B8" w:rsidRPr="00A329B8" w14:paraId="477DE7E9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69B18812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5ABE0DEE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Пересаживаемые по проекту</w:t>
            </w:r>
          </w:p>
        </w:tc>
        <w:tc>
          <w:tcPr>
            <w:tcW w:w="2268" w:type="dxa"/>
            <w:noWrap/>
            <w:vAlign w:val="center"/>
          </w:tcPr>
          <w:p w14:paraId="48293E46" w14:textId="4B359FE2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0</w:t>
            </w:r>
          </w:p>
        </w:tc>
        <w:tc>
          <w:tcPr>
            <w:tcW w:w="2346" w:type="dxa"/>
            <w:noWrap/>
            <w:vAlign w:val="center"/>
          </w:tcPr>
          <w:p w14:paraId="7146E2F6" w14:textId="634385F4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0</w:t>
            </w:r>
          </w:p>
        </w:tc>
      </w:tr>
      <w:tr w:rsidR="00A329B8" w:rsidRPr="00A329B8" w14:paraId="57CD4E55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4436A8E4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7FFA0519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Высаживаемые по проекту</w:t>
            </w:r>
          </w:p>
        </w:tc>
        <w:tc>
          <w:tcPr>
            <w:tcW w:w="2268" w:type="dxa"/>
            <w:noWrap/>
            <w:vAlign w:val="center"/>
          </w:tcPr>
          <w:p w14:paraId="35A27ADB" w14:textId="3076CE37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0</w:t>
            </w:r>
          </w:p>
        </w:tc>
        <w:tc>
          <w:tcPr>
            <w:tcW w:w="2346" w:type="dxa"/>
            <w:noWrap/>
            <w:vAlign w:val="center"/>
          </w:tcPr>
          <w:p w14:paraId="354FF741" w14:textId="58D1CF06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3</w:t>
            </w:r>
          </w:p>
        </w:tc>
      </w:tr>
      <w:tr w:rsidR="00A329B8" w:rsidRPr="00A329B8" w14:paraId="3C6DCE32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7A42E4EC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6.2</w:t>
            </w:r>
          </w:p>
        </w:tc>
        <w:tc>
          <w:tcPr>
            <w:tcW w:w="4252" w:type="dxa"/>
            <w:noWrap/>
            <w:hideMark/>
          </w:tcPr>
          <w:p w14:paraId="73552DF6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 xml:space="preserve">Кустарники, </w:t>
            </w:r>
            <w:proofErr w:type="spellStart"/>
            <w:r w:rsidRPr="00A329B8">
              <w:rPr>
                <w:bCs/>
              </w:rPr>
              <w:t>шт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25D13CDE" w14:textId="03FFF81E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0</w:t>
            </w:r>
          </w:p>
        </w:tc>
        <w:tc>
          <w:tcPr>
            <w:tcW w:w="2346" w:type="dxa"/>
            <w:noWrap/>
            <w:vAlign w:val="center"/>
          </w:tcPr>
          <w:p w14:paraId="6718C5EC" w14:textId="0DDE4FB3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D9084E">
              <w:t>120</w:t>
            </w:r>
          </w:p>
        </w:tc>
      </w:tr>
      <w:tr w:rsidR="00A329B8" w:rsidRPr="00A329B8" w14:paraId="36A74C63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5B8C1760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28699518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 том числе</w:t>
            </w:r>
          </w:p>
        </w:tc>
        <w:tc>
          <w:tcPr>
            <w:tcW w:w="4614" w:type="dxa"/>
            <w:gridSpan w:val="2"/>
            <w:noWrap/>
            <w:vAlign w:val="center"/>
          </w:tcPr>
          <w:p w14:paraId="75897DAD" w14:textId="77777777" w:rsidR="00A329B8" w:rsidRPr="00A329B8" w:rsidRDefault="00A329B8" w:rsidP="00743284">
            <w:pPr>
              <w:spacing w:line="360" w:lineRule="auto"/>
              <w:ind w:firstLine="709"/>
              <w:rPr>
                <w:bCs/>
              </w:rPr>
            </w:pPr>
          </w:p>
        </w:tc>
      </w:tr>
      <w:tr w:rsidR="00A329B8" w:rsidRPr="00A329B8" w14:paraId="350822D9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4B2A333A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2CFC19EE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Вырубаемые по проекту</w:t>
            </w:r>
          </w:p>
        </w:tc>
        <w:tc>
          <w:tcPr>
            <w:tcW w:w="2268" w:type="dxa"/>
            <w:noWrap/>
            <w:vAlign w:val="center"/>
          </w:tcPr>
          <w:p w14:paraId="5E7B7B7A" w14:textId="38BF5191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7E5ABE">
              <w:t>0</w:t>
            </w:r>
          </w:p>
        </w:tc>
        <w:tc>
          <w:tcPr>
            <w:tcW w:w="2346" w:type="dxa"/>
            <w:noWrap/>
            <w:vAlign w:val="center"/>
          </w:tcPr>
          <w:p w14:paraId="423CE41E" w14:textId="1EA8EFE9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7E5ABE">
              <w:t>0</w:t>
            </w:r>
          </w:p>
        </w:tc>
      </w:tr>
      <w:tr w:rsidR="00A329B8" w:rsidRPr="00A329B8" w14:paraId="0783AC55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142DB168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37FB9CB4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Пересаживаемые по проекту</w:t>
            </w:r>
          </w:p>
        </w:tc>
        <w:tc>
          <w:tcPr>
            <w:tcW w:w="2268" w:type="dxa"/>
            <w:noWrap/>
            <w:vAlign w:val="center"/>
          </w:tcPr>
          <w:p w14:paraId="4AB76887" w14:textId="52087504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7E5ABE">
              <w:t>0</w:t>
            </w:r>
          </w:p>
        </w:tc>
        <w:tc>
          <w:tcPr>
            <w:tcW w:w="2346" w:type="dxa"/>
            <w:noWrap/>
            <w:vAlign w:val="center"/>
          </w:tcPr>
          <w:p w14:paraId="7931D34A" w14:textId="297DFD36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7E5ABE">
              <w:t>0</w:t>
            </w:r>
          </w:p>
        </w:tc>
      </w:tr>
      <w:tr w:rsidR="00A329B8" w:rsidRPr="00A329B8" w14:paraId="6174D548" w14:textId="77777777" w:rsidTr="00743284">
        <w:trPr>
          <w:trHeight w:val="288"/>
        </w:trPr>
        <w:tc>
          <w:tcPr>
            <w:tcW w:w="567" w:type="dxa"/>
            <w:noWrap/>
            <w:hideMark/>
          </w:tcPr>
          <w:p w14:paraId="6176E276" w14:textId="77777777" w:rsidR="00A329B8" w:rsidRPr="00A329B8" w:rsidRDefault="00A329B8" w:rsidP="00A329B8">
            <w:pPr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252" w:type="dxa"/>
            <w:noWrap/>
            <w:hideMark/>
          </w:tcPr>
          <w:p w14:paraId="28DAC1CE" w14:textId="77777777" w:rsidR="00A329B8" w:rsidRPr="00A329B8" w:rsidRDefault="00A329B8" w:rsidP="00A329B8">
            <w:pPr>
              <w:spacing w:line="360" w:lineRule="auto"/>
              <w:jc w:val="both"/>
              <w:rPr>
                <w:bCs/>
              </w:rPr>
            </w:pPr>
            <w:r w:rsidRPr="00A329B8">
              <w:rPr>
                <w:bCs/>
              </w:rPr>
              <w:t>Высаживаемые по проекту</w:t>
            </w:r>
          </w:p>
        </w:tc>
        <w:tc>
          <w:tcPr>
            <w:tcW w:w="2268" w:type="dxa"/>
            <w:noWrap/>
            <w:vAlign w:val="center"/>
          </w:tcPr>
          <w:p w14:paraId="6B49B5C1" w14:textId="6167C387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7E5ABE">
              <w:t>0</w:t>
            </w:r>
          </w:p>
        </w:tc>
        <w:tc>
          <w:tcPr>
            <w:tcW w:w="2346" w:type="dxa"/>
            <w:noWrap/>
            <w:vAlign w:val="center"/>
          </w:tcPr>
          <w:p w14:paraId="05CE969E" w14:textId="64C4F3BF" w:rsidR="00A329B8" w:rsidRPr="00A329B8" w:rsidRDefault="00A329B8" w:rsidP="00743284">
            <w:pPr>
              <w:spacing w:line="360" w:lineRule="auto"/>
              <w:rPr>
                <w:bCs/>
              </w:rPr>
            </w:pPr>
            <w:r w:rsidRPr="007E5ABE">
              <w:t>120</w:t>
            </w:r>
          </w:p>
        </w:tc>
      </w:tr>
    </w:tbl>
    <w:p w14:paraId="2B9B5846" w14:textId="2F685A13" w:rsidR="007256DC" w:rsidRDefault="007256DC" w:rsidP="007256DC">
      <w:pPr>
        <w:spacing w:line="360" w:lineRule="auto"/>
        <w:ind w:firstLine="709"/>
        <w:jc w:val="both"/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5812"/>
        <w:gridCol w:w="1417"/>
        <w:gridCol w:w="1637"/>
      </w:tblGrid>
      <w:tr w:rsidR="00743284" w:rsidRPr="00A329B8" w14:paraId="0C009672" w14:textId="77777777" w:rsidTr="00E2552F">
        <w:trPr>
          <w:trHeight w:val="288"/>
        </w:trPr>
        <w:tc>
          <w:tcPr>
            <w:tcW w:w="9433" w:type="dxa"/>
            <w:gridSpan w:val="4"/>
            <w:hideMark/>
          </w:tcPr>
          <w:p w14:paraId="01CF6273" w14:textId="75281661" w:rsidR="00743284" w:rsidRPr="00A329B8" w:rsidRDefault="00743284" w:rsidP="0074328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ВЕДОМОСТЬ ГАЗОНА В ГРАНИЦАХ ПРОЕКТИРОВАНИЯ</w:t>
            </w:r>
          </w:p>
        </w:tc>
      </w:tr>
      <w:tr w:rsidR="00743284" w:rsidRPr="00A329B8" w14:paraId="7D2602C9" w14:textId="77777777" w:rsidTr="00743284">
        <w:trPr>
          <w:trHeight w:val="288"/>
        </w:trPr>
        <w:tc>
          <w:tcPr>
            <w:tcW w:w="6379" w:type="dxa"/>
            <w:gridSpan w:val="2"/>
            <w:hideMark/>
          </w:tcPr>
          <w:p w14:paraId="2206334A" w14:textId="4C5D3F26" w:rsidR="00743284" w:rsidRPr="00A329B8" w:rsidRDefault="00743284" w:rsidP="00E2552F">
            <w:pPr>
              <w:spacing w:line="360" w:lineRule="auto"/>
              <w:ind w:firstLine="709"/>
              <w:rPr>
                <w:bCs/>
              </w:rPr>
            </w:pPr>
            <w:r>
              <w:rPr>
                <w:bCs/>
              </w:rPr>
              <w:t>Тип газона</w:t>
            </w:r>
          </w:p>
        </w:tc>
        <w:tc>
          <w:tcPr>
            <w:tcW w:w="1417" w:type="dxa"/>
            <w:hideMark/>
          </w:tcPr>
          <w:p w14:paraId="62EA5FF8" w14:textId="5C4EC3ED" w:rsidR="00743284" w:rsidRPr="00A329B8" w:rsidRDefault="00743284" w:rsidP="00E2552F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Ед.изм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637" w:type="dxa"/>
            <w:hideMark/>
          </w:tcPr>
          <w:p w14:paraId="54708EE0" w14:textId="4FBAA2F9" w:rsidR="00743284" w:rsidRPr="00A329B8" w:rsidRDefault="00743284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Кол-во</w:t>
            </w:r>
          </w:p>
        </w:tc>
      </w:tr>
      <w:tr w:rsidR="00743284" w:rsidRPr="00A329B8" w14:paraId="60814629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3645C9F0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</w:t>
            </w:r>
          </w:p>
        </w:tc>
        <w:tc>
          <w:tcPr>
            <w:tcW w:w="5812" w:type="dxa"/>
          </w:tcPr>
          <w:p w14:paraId="2E60CBD6" w14:textId="285FCFFC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>Площадь озеленения всего</w:t>
            </w:r>
          </w:p>
        </w:tc>
        <w:tc>
          <w:tcPr>
            <w:tcW w:w="1417" w:type="dxa"/>
          </w:tcPr>
          <w:p w14:paraId="5278ADCD" w14:textId="5C7DBE4E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7AB0823D" w14:textId="5EFA945F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18666,00</w:t>
            </w:r>
          </w:p>
        </w:tc>
      </w:tr>
      <w:tr w:rsidR="00743284" w:rsidRPr="00A329B8" w14:paraId="1D9C3253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5A6D713A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</w:t>
            </w:r>
          </w:p>
        </w:tc>
        <w:tc>
          <w:tcPr>
            <w:tcW w:w="5812" w:type="dxa"/>
          </w:tcPr>
          <w:p w14:paraId="339DB236" w14:textId="4E1AD8C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>Газон сохраняемый в границах работ</w:t>
            </w:r>
          </w:p>
        </w:tc>
        <w:tc>
          <w:tcPr>
            <w:tcW w:w="1417" w:type="dxa"/>
          </w:tcPr>
          <w:p w14:paraId="43CA89EC" w14:textId="76FB2314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4C1A0770" w14:textId="1B7DBFD6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12207</w:t>
            </w:r>
          </w:p>
        </w:tc>
      </w:tr>
      <w:tr w:rsidR="00743284" w:rsidRPr="00A329B8" w14:paraId="4AB3F8FF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0C435D71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3</w:t>
            </w:r>
          </w:p>
        </w:tc>
        <w:tc>
          <w:tcPr>
            <w:tcW w:w="5812" w:type="dxa"/>
          </w:tcPr>
          <w:p w14:paraId="0F646FE0" w14:textId="42353B1A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>Газон уничтожаемый</w:t>
            </w:r>
          </w:p>
        </w:tc>
        <w:tc>
          <w:tcPr>
            <w:tcW w:w="1417" w:type="dxa"/>
          </w:tcPr>
          <w:p w14:paraId="1B24A437" w14:textId="0F291D6E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67BCA287" w14:textId="375AB54A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1419,00</w:t>
            </w:r>
          </w:p>
        </w:tc>
      </w:tr>
      <w:tr w:rsidR="00743284" w:rsidRPr="00A329B8" w14:paraId="16E75C9B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75643450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</w:t>
            </w:r>
          </w:p>
        </w:tc>
        <w:tc>
          <w:tcPr>
            <w:tcW w:w="5812" w:type="dxa"/>
          </w:tcPr>
          <w:p w14:paraId="2037CD90" w14:textId="2DE9B7CB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>Газон устраиваемый по слою растительной земли 20 см</w:t>
            </w:r>
          </w:p>
        </w:tc>
        <w:tc>
          <w:tcPr>
            <w:tcW w:w="1417" w:type="dxa"/>
          </w:tcPr>
          <w:p w14:paraId="17D5C164" w14:textId="7A3CAD66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7E68D604" w14:textId="04D52D47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1078,00</w:t>
            </w:r>
          </w:p>
        </w:tc>
      </w:tr>
      <w:tr w:rsidR="00743284" w:rsidRPr="00A329B8" w14:paraId="631592E1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44D8513E" w14:textId="12D84236" w:rsidR="00743284" w:rsidRPr="00A329B8" w:rsidRDefault="00743284" w:rsidP="0074328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5812" w:type="dxa"/>
          </w:tcPr>
          <w:p w14:paraId="39B1946F" w14:textId="13EB19D3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 xml:space="preserve">Газон </w:t>
            </w:r>
            <w:r w:rsidR="009E3247" w:rsidRPr="00BB1460">
              <w:t>устраиваемый</w:t>
            </w:r>
            <w:r w:rsidRPr="00BB1460">
              <w:t xml:space="preserve"> за счет проезжей части  асфальтобетона</w:t>
            </w:r>
          </w:p>
        </w:tc>
        <w:tc>
          <w:tcPr>
            <w:tcW w:w="1417" w:type="dxa"/>
          </w:tcPr>
          <w:p w14:paraId="6C984927" w14:textId="2729BA5D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293B4D6A" w14:textId="06DF587B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288</w:t>
            </w:r>
          </w:p>
        </w:tc>
      </w:tr>
      <w:tr w:rsidR="00743284" w:rsidRPr="00A329B8" w14:paraId="4D5FFB83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4DB0A47E" w14:textId="7190E809" w:rsidR="00743284" w:rsidRPr="00A329B8" w:rsidRDefault="00080852" w:rsidP="0074328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5812" w:type="dxa"/>
          </w:tcPr>
          <w:p w14:paraId="0CA35F0D" w14:textId="309FD65B" w:rsidR="00743284" w:rsidRPr="00A329B8" w:rsidRDefault="00743284" w:rsidP="009E3247">
            <w:pPr>
              <w:spacing w:line="360" w:lineRule="auto"/>
              <w:jc w:val="both"/>
              <w:rPr>
                <w:bCs/>
              </w:rPr>
            </w:pPr>
            <w:r w:rsidRPr="00BB1460">
              <w:t xml:space="preserve">Газон </w:t>
            </w:r>
            <w:r w:rsidR="009E3247" w:rsidRPr="00BB1460">
              <w:t>устраиваемый</w:t>
            </w:r>
            <w:r w:rsidRPr="00BB1460">
              <w:t xml:space="preserve"> за счет проезжей части  </w:t>
            </w:r>
            <w:proofErr w:type="spellStart"/>
            <w:r w:rsidR="009E3247" w:rsidRPr="00BB1460">
              <w:t>цементобетона</w:t>
            </w:r>
            <w:proofErr w:type="spellEnd"/>
          </w:p>
        </w:tc>
        <w:tc>
          <w:tcPr>
            <w:tcW w:w="1417" w:type="dxa"/>
          </w:tcPr>
          <w:p w14:paraId="72823110" w14:textId="08647A3E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07A12DA0" w14:textId="588FE08E" w:rsidR="00743284" w:rsidRPr="00A329B8" w:rsidRDefault="00080852" w:rsidP="00080852">
            <w:pPr>
              <w:spacing w:line="360" w:lineRule="auto"/>
              <w:rPr>
                <w:bCs/>
              </w:rPr>
            </w:pPr>
            <w:r>
              <w:t>0</w:t>
            </w:r>
          </w:p>
        </w:tc>
      </w:tr>
      <w:tr w:rsidR="00743284" w:rsidRPr="00A329B8" w14:paraId="2DEEE550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7640A6C1" w14:textId="2036BECC" w:rsidR="00743284" w:rsidRPr="00A329B8" w:rsidRDefault="00080852" w:rsidP="0074328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5812" w:type="dxa"/>
          </w:tcPr>
          <w:p w14:paraId="294A35F9" w14:textId="48AC5E66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 xml:space="preserve">Газон </w:t>
            </w:r>
            <w:r w:rsidR="009E3247" w:rsidRPr="00BB1460">
              <w:t>устраиваемый</w:t>
            </w:r>
            <w:r w:rsidRPr="00BB1460">
              <w:t xml:space="preserve"> за счет проезжей части  щебня</w:t>
            </w:r>
          </w:p>
        </w:tc>
        <w:tc>
          <w:tcPr>
            <w:tcW w:w="1417" w:type="dxa"/>
          </w:tcPr>
          <w:p w14:paraId="1F054EAD" w14:textId="77FAA624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29A805AF" w14:textId="6886D1CC" w:rsidR="00743284" w:rsidRPr="00A329B8" w:rsidRDefault="00080852" w:rsidP="00080852">
            <w:pPr>
              <w:spacing w:line="360" w:lineRule="auto"/>
              <w:rPr>
                <w:bCs/>
              </w:rPr>
            </w:pPr>
            <w:r>
              <w:t>0</w:t>
            </w:r>
          </w:p>
        </w:tc>
      </w:tr>
      <w:tr w:rsidR="00743284" w:rsidRPr="00A329B8" w14:paraId="621A6603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40E006A1" w14:textId="13B94A2B" w:rsidR="00743284" w:rsidRPr="00A329B8" w:rsidRDefault="00080852" w:rsidP="0074328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5812" w:type="dxa"/>
          </w:tcPr>
          <w:p w14:paraId="6D6B1CC9" w14:textId="38AC6C28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 xml:space="preserve">Газон </w:t>
            </w:r>
            <w:r w:rsidR="009E3247" w:rsidRPr="00BB1460">
              <w:t>устраиваемый</w:t>
            </w:r>
            <w:r w:rsidRPr="00BB1460">
              <w:t xml:space="preserve"> за счет тротуара асфальтобетон</w:t>
            </w:r>
          </w:p>
        </w:tc>
        <w:tc>
          <w:tcPr>
            <w:tcW w:w="1417" w:type="dxa"/>
          </w:tcPr>
          <w:p w14:paraId="413C441B" w14:textId="5AC079FC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400D87AA" w14:textId="2514AC50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756</w:t>
            </w:r>
          </w:p>
        </w:tc>
      </w:tr>
      <w:tr w:rsidR="00743284" w:rsidRPr="00A329B8" w14:paraId="31C7C463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29C87874" w14:textId="5B3A7A23" w:rsidR="00743284" w:rsidRPr="00A329B8" w:rsidRDefault="00080852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5812" w:type="dxa"/>
          </w:tcPr>
          <w:p w14:paraId="0AC1BB2F" w14:textId="4E66059D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 xml:space="preserve">Газон </w:t>
            </w:r>
            <w:r w:rsidR="009E3247" w:rsidRPr="00BB1460">
              <w:t>устраиваемый</w:t>
            </w:r>
            <w:r w:rsidRPr="00BB1460">
              <w:t xml:space="preserve"> за счет тротуара </w:t>
            </w:r>
            <w:proofErr w:type="spellStart"/>
            <w:r w:rsidRPr="00BB1460">
              <w:t>цементобетон</w:t>
            </w:r>
            <w:proofErr w:type="spellEnd"/>
            <w:r w:rsidRPr="00BB1460">
              <w:t>/плитка</w:t>
            </w:r>
          </w:p>
        </w:tc>
        <w:tc>
          <w:tcPr>
            <w:tcW w:w="1417" w:type="dxa"/>
          </w:tcPr>
          <w:p w14:paraId="4536A0AA" w14:textId="5516B1C6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5BBE6223" w14:textId="62AED5B0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34</w:t>
            </w:r>
          </w:p>
        </w:tc>
      </w:tr>
      <w:tr w:rsidR="00743284" w:rsidRPr="00A329B8" w14:paraId="53F2BE33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57C5E47A" w14:textId="4C17B058" w:rsidR="00743284" w:rsidRPr="00A329B8" w:rsidRDefault="00743284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080852">
              <w:rPr>
                <w:bCs/>
              </w:rPr>
              <w:t>0</w:t>
            </w:r>
          </w:p>
        </w:tc>
        <w:tc>
          <w:tcPr>
            <w:tcW w:w="5812" w:type="dxa"/>
          </w:tcPr>
          <w:p w14:paraId="5DDB0658" w14:textId="7F225929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 xml:space="preserve">Газон </w:t>
            </w:r>
            <w:r w:rsidR="009E3247" w:rsidRPr="00BB1460">
              <w:t>устраиваемый</w:t>
            </w:r>
            <w:r w:rsidRPr="00BB1460">
              <w:t xml:space="preserve"> за счет</w:t>
            </w:r>
            <w:r w:rsidR="009E3247">
              <w:t xml:space="preserve"> </w:t>
            </w:r>
            <w:r w:rsidRPr="00BB1460">
              <w:t>покрытия детских/спортивных площадок</w:t>
            </w:r>
          </w:p>
        </w:tc>
        <w:tc>
          <w:tcPr>
            <w:tcW w:w="1417" w:type="dxa"/>
          </w:tcPr>
          <w:p w14:paraId="368F38A2" w14:textId="49689C49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2F7C7073" w14:textId="4EDAA8C6" w:rsidR="00743284" w:rsidRPr="00A329B8" w:rsidRDefault="00080852" w:rsidP="00080852">
            <w:pPr>
              <w:spacing w:line="360" w:lineRule="auto"/>
              <w:rPr>
                <w:bCs/>
              </w:rPr>
            </w:pPr>
            <w:r>
              <w:t>0</w:t>
            </w:r>
          </w:p>
        </w:tc>
      </w:tr>
      <w:tr w:rsidR="00743284" w:rsidRPr="00A329B8" w14:paraId="4E15108A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22777CE0" w14:textId="7CDCB8D1" w:rsidR="00743284" w:rsidRPr="00A329B8" w:rsidRDefault="00743284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080852">
              <w:rPr>
                <w:bCs/>
              </w:rPr>
              <w:t>1</w:t>
            </w:r>
          </w:p>
        </w:tc>
        <w:tc>
          <w:tcPr>
            <w:tcW w:w="5812" w:type="dxa"/>
          </w:tcPr>
          <w:p w14:paraId="5CFE68C0" w14:textId="3D7C73EC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BB1460">
              <w:t>Газон восстанавливаемый по слою растительной земли 5 мм</w:t>
            </w:r>
          </w:p>
        </w:tc>
        <w:tc>
          <w:tcPr>
            <w:tcW w:w="1417" w:type="dxa"/>
          </w:tcPr>
          <w:p w14:paraId="2705839D" w14:textId="6A77F2BC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BB1460">
              <w:t>м.кв</w:t>
            </w:r>
            <w:proofErr w:type="spellEnd"/>
            <w:r w:rsidRPr="00BB1460">
              <w:t>.</w:t>
            </w:r>
          </w:p>
        </w:tc>
        <w:tc>
          <w:tcPr>
            <w:tcW w:w="1637" w:type="dxa"/>
            <w:vAlign w:val="center"/>
          </w:tcPr>
          <w:p w14:paraId="1996ED29" w14:textId="16A7F383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BB1460">
              <w:t>5381,00</w:t>
            </w:r>
          </w:p>
        </w:tc>
      </w:tr>
    </w:tbl>
    <w:p w14:paraId="51545E39" w14:textId="687E187E" w:rsidR="00B24C0F" w:rsidRDefault="00B24C0F" w:rsidP="007256DC">
      <w:pPr>
        <w:spacing w:line="360" w:lineRule="auto"/>
        <w:ind w:firstLine="709"/>
        <w:jc w:val="both"/>
      </w:pPr>
    </w:p>
    <w:p w14:paraId="4CD6D389" w14:textId="7EB879BA" w:rsidR="00743284" w:rsidRDefault="00B24C0F" w:rsidP="00B24C0F">
      <w:pPr>
        <w:jc w:val="left"/>
      </w:pPr>
      <w:r>
        <w:br w:type="page"/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5812"/>
        <w:gridCol w:w="1417"/>
        <w:gridCol w:w="1637"/>
      </w:tblGrid>
      <w:tr w:rsidR="00743284" w:rsidRPr="00A329B8" w14:paraId="2A56D4DC" w14:textId="77777777" w:rsidTr="00E2552F">
        <w:trPr>
          <w:trHeight w:val="288"/>
        </w:trPr>
        <w:tc>
          <w:tcPr>
            <w:tcW w:w="9433" w:type="dxa"/>
            <w:gridSpan w:val="4"/>
            <w:hideMark/>
          </w:tcPr>
          <w:p w14:paraId="1C2DF684" w14:textId="3A41CAED" w:rsidR="00743284" w:rsidRPr="00A329B8" w:rsidRDefault="00743284" w:rsidP="00E2552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ВЕДОМОСТЬ ГАЗОНА В ГРАНИЦАХ </w:t>
            </w:r>
            <w:r w:rsidR="00080852" w:rsidRPr="00A329B8">
              <w:rPr>
                <w:b/>
                <w:bCs/>
              </w:rPr>
              <w:t>ПК № 43-ВАО</w:t>
            </w:r>
          </w:p>
        </w:tc>
      </w:tr>
      <w:tr w:rsidR="00743284" w:rsidRPr="00A329B8" w14:paraId="4323C1FE" w14:textId="77777777" w:rsidTr="00080852">
        <w:trPr>
          <w:trHeight w:val="288"/>
        </w:trPr>
        <w:tc>
          <w:tcPr>
            <w:tcW w:w="6379" w:type="dxa"/>
            <w:gridSpan w:val="2"/>
            <w:hideMark/>
          </w:tcPr>
          <w:p w14:paraId="6030CA85" w14:textId="77777777" w:rsidR="00743284" w:rsidRPr="00A329B8" w:rsidRDefault="00743284" w:rsidP="00E2552F">
            <w:pPr>
              <w:spacing w:line="360" w:lineRule="auto"/>
              <w:ind w:firstLine="709"/>
              <w:rPr>
                <w:bCs/>
              </w:rPr>
            </w:pPr>
            <w:r>
              <w:rPr>
                <w:bCs/>
              </w:rPr>
              <w:t>Тип газона</w:t>
            </w:r>
          </w:p>
        </w:tc>
        <w:tc>
          <w:tcPr>
            <w:tcW w:w="1417" w:type="dxa"/>
            <w:hideMark/>
          </w:tcPr>
          <w:p w14:paraId="4AD63EE9" w14:textId="77777777" w:rsidR="00743284" w:rsidRPr="00A329B8" w:rsidRDefault="00743284" w:rsidP="00E2552F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Ед.изм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637" w:type="dxa"/>
            <w:vAlign w:val="center"/>
            <w:hideMark/>
          </w:tcPr>
          <w:p w14:paraId="18384E62" w14:textId="77777777" w:rsidR="00743284" w:rsidRPr="00A329B8" w:rsidRDefault="00743284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Кол-во</w:t>
            </w:r>
          </w:p>
        </w:tc>
      </w:tr>
      <w:tr w:rsidR="00743284" w:rsidRPr="00A329B8" w14:paraId="487A1663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4DD6168C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</w:t>
            </w:r>
          </w:p>
        </w:tc>
        <w:tc>
          <w:tcPr>
            <w:tcW w:w="5812" w:type="dxa"/>
          </w:tcPr>
          <w:p w14:paraId="292BDA91" w14:textId="0F6EDF33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1557BA">
              <w:t>Природный комплекс</w:t>
            </w:r>
          </w:p>
        </w:tc>
        <w:tc>
          <w:tcPr>
            <w:tcW w:w="1417" w:type="dxa"/>
          </w:tcPr>
          <w:p w14:paraId="126CC120" w14:textId="53CE9D64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1557BA">
              <w:t>м.кв</w:t>
            </w:r>
            <w:proofErr w:type="spellEnd"/>
            <w:r w:rsidRPr="001557BA">
              <w:t>.</w:t>
            </w:r>
          </w:p>
        </w:tc>
        <w:tc>
          <w:tcPr>
            <w:tcW w:w="1637" w:type="dxa"/>
            <w:vAlign w:val="center"/>
          </w:tcPr>
          <w:p w14:paraId="713990EF" w14:textId="1260ABEA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1557BA">
              <w:t>341</w:t>
            </w:r>
          </w:p>
        </w:tc>
      </w:tr>
      <w:tr w:rsidR="00743284" w:rsidRPr="00A329B8" w14:paraId="3E576724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0EB9ADA8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</w:t>
            </w:r>
          </w:p>
        </w:tc>
        <w:tc>
          <w:tcPr>
            <w:tcW w:w="5812" w:type="dxa"/>
          </w:tcPr>
          <w:p w14:paraId="0447C9C5" w14:textId="742418CD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1557BA">
              <w:t>Газон сохраняемый в границах работ</w:t>
            </w:r>
          </w:p>
        </w:tc>
        <w:tc>
          <w:tcPr>
            <w:tcW w:w="1417" w:type="dxa"/>
          </w:tcPr>
          <w:p w14:paraId="511445D5" w14:textId="34DD74CE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1557BA">
              <w:t>м.кв</w:t>
            </w:r>
            <w:proofErr w:type="spellEnd"/>
            <w:r w:rsidRPr="001557BA">
              <w:t>.</w:t>
            </w:r>
          </w:p>
        </w:tc>
        <w:tc>
          <w:tcPr>
            <w:tcW w:w="1637" w:type="dxa"/>
            <w:vAlign w:val="center"/>
          </w:tcPr>
          <w:p w14:paraId="11C7F039" w14:textId="7FFCF722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1557BA">
              <w:t>176</w:t>
            </w:r>
          </w:p>
        </w:tc>
      </w:tr>
      <w:tr w:rsidR="00743284" w:rsidRPr="00A329B8" w14:paraId="06A2A90E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3A1C9EE7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3</w:t>
            </w:r>
          </w:p>
        </w:tc>
        <w:tc>
          <w:tcPr>
            <w:tcW w:w="5812" w:type="dxa"/>
          </w:tcPr>
          <w:p w14:paraId="7708E10D" w14:textId="29859D07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1557BA">
              <w:t>Газон уничтожаемый</w:t>
            </w:r>
          </w:p>
        </w:tc>
        <w:tc>
          <w:tcPr>
            <w:tcW w:w="1417" w:type="dxa"/>
          </w:tcPr>
          <w:p w14:paraId="2AAEA776" w14:textId="5D1B2271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1557BA">
              <w:t>м.кв</w:t>
            </w:r>
            <w:proofErr w:type="spellEnd"/>
            <w:r w:rsidRPr="001557BA">
              <w:t>.</w:t>
            </w:r>
          </w:p>
        </w:tc>
        <w:tc>
          <w:tcPr>
            <w:tcW w:w="1637" w:type="dxa"/>
            <w:vAlign w:val="center"/>
          </w:tcPr>
          <w:p w14:paraId="095B1789" w14:textId="6CCC5FD3" w:rsidR="00743284" w:rsidRPr="00A329B8" w:rsidRDefault="00080852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  <w:tr w:rsidR="00743284" w:rsidRPr="00A329B8" w14:paraId="024CEADA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293C4019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</w:t>
            </w:r>
          </w:p>
        </w:tc>
        <w:tc>
          <w:tcPr>
            <w:tcW w:w="5812" w:type="dxa"/>
          </w:tcPr>
          <w:p w14:paraId="0773D9E6" w14:textId="0350D50E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1557BA">
              <w:t>Газон устраиваемый по слою растительной земли 20 см</w:t>
            </w:r>
          </w:p>
        </w:tc>
        <w:tc>
          <w:tcPr>
            <w:tcW w:w="1417" w:type="dxa"/>
          </w:tcPr>
          <w:p w14:paraId="027B05BB" w14:textId="52077B91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1557BA">
              <w:t>м.кв</w:t>
            </w:r>
            <w:proofErr w:type="spellEnd"/>
            <w:r w:rsidRPr="001557BA">
              <w:t>.</w:t>
            </w:r>
          </w:p>
        </w:tc>
        <w:tc>
          <w:tcPr>
            <w:tcW w:w="1637" w:type="dxa"/>
            <w:vAlign w:val="center"/>
          </w:tcPr>
          <w:p w14:paraId="44977AC0" w14:textId="4D39DAE6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1557BA">
              <w:t>1</w:t>
            </w:r>
          </w:p>
        </w:tc>
      </w:tr>
      <w:tr w:rsidR="00743284" w:rsidRPr="00A329B8" w14:paraId="49043EEF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5BDA622B" w14:textId="77777777" w:rsidR="00743284" w:rsidRPr="00A329B8" w:rsidRDefault="00743284" w:rsidP="0074328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5812" w:type="dxa"/>
          </w:tcPr>
          <w:p w14:paraId="63F4F592" w14:textId="7F5A4F3D" w:rsidR="00743284" w:rsidRPr="00A329B8" w:rsidRDefault="00743284" w:rsidP="00743284">
            <w:pPr>
              <w:spacing w:line="360" w:lineRule="auto"/>
              <w:jc w:val="both"/>
              <w:rPr>
                <w:bCs/>
              </w:rPr>
            </w:pPr>
            <w:r w:rsidRPr="001557BA">
              <w:t>Газон восстанавливаемый по слою растительной земли 5 мм</w:t>
            </w:r>
          </w:p>
        </w:tc>
        <w:tc>
          <w:tcPr>
            <w:tcW w:w="1417" w:type="dxa"/>
          </w:tcPr>
          <w:p w14:paraId="477DCCBD" w14:textId="57EF4E90" w:rsidR="00743284" w:rsidRPr="00A329B8" w:rsidRDefault="00743284" w:rsidP="00743284">
            <w:pPr>
              <w:spacing w:line="360" w:lineRule="auto"/>
              <w:rPr>
                <w:bCs/>
              </w:rPr>
            </w:pPr>
            <w:proofErr w:type="spellStart"/>
            <w:r w:rsidRPr="001557BA">
              <w:t>м.кв</w:t>
            </w:r>
            <w:proofErr w:type="spellEnd"/>
            <w:r w:rsidRPr="001557BA">
              <w:t>.</w:t>
            </w:r>
          </w:p>
        </w:tc>
        <w:tc>
          <w:tcPr>
            <w:tcW w:w="1637" w:type="dxa"/>
            <w:vAlign w:val="center"/>
          </w:tcPr>
          <w:p w14:paraId="40243B50" w14:textId="7FA75834" w:rsidR="00743284" w:rsidRPr="00A329B8" w:rsidRDefault="00743284" w:rsidP="00080852">
            <w:pPr>
              <w:spacing w:line="360" w:lineRule="auto"/>
              <w:rPr>
                <w:bCs/>
              </w:rPr>
            </w:pPr>
            <w:r w:rsidRPr="001557BA">
              <w:t>74</w:t>
            </w:r>
          </w:p>
        </w:tc>
      </w:tr>
    </w:tbl>
    <w:p w14:paraId="06448800" w14:textId="78AD3164" w:rsidR="00080852" w:rsidRDefault="00080852" w:rsidP="00B24C0F">
      <w:pPr>
        <w:spacing w:line="360" w:lineRule="auto"/>
        <w:jc w:val="both"/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5812"/>
        <w:gridCol w:w="1417"/>
        <w:gridCol w:w="1637"/>
      </w:tblGrid>
      <w:tr w:rsidR="00080852" w:rsidRPr="00A329B8" w14:paraId="6CFA5395" w14:textId="77777777" w:rsidTr="00E2552F">
        <w:trPr>
          <w:trHeight w:val="288"/>
        </w:trPr>
        <w:tc>
          <w:tcPr>
            <w:tcW w:w="9433" w:type="dxa"/>
            <w:gridSpan w:val="4"/>
            <w:hideMark/>
          </w:tcPr>
          <w:p w14:paraId="6A80DF10" w14:textId="3C150046" w:rsidR="00080852" w:rsidRPr="00A329B8" w:rsidRDefault="00080852" w:rsidP="00E2552F">
            <w:pPr>
              <w:spacing w:line="360" w:lineRule="auto"/>
              <w:rPr>
                <w:b/>
                <w:bCs/>
              </w:rPr>
            </w:pPr>
            <w:r w:rsidRPr="00080852">
              <w:rPr>
                <w:b/>
                <w:bCs/>
              </w:rPr>
              <w:t>ВЕДОМОСТЬ ДЕМОНТАЖНЫХ РАБОТ</w:t>
            </w:r>
          </w:p>
        </w:tc>
      </w:tr>
      <w:tr w:rsidR="00080852" w:rsidRPr="00A329B8" w14:paraId="73D40B6E" w14:textId="77777777" w:rsidTr="00E2552F">
        <w:trPr>
          <w:trHeight w:val="288"/>
        </w:trPr>
        <w:tc>
          <w:tcPr>
            <w:tcW w:w="6379" w:type="dxa"/>
            <w:gridSpan w:val="2"/>
            <w:hideMark/>
          </w:tcPr>
          <w:p w14:paraId="5A65751C" w14:textId="5DE89E2C" w:rsidR="00080852" w:rsidRPr="00A329B8" w:rsidRDefault="00080852" w:rsidP="00E2552F">
            <w:pPr>
              <w:spacing w:line="360" w:lineRule="auto"/>
              <w:ind w:firstLine="709"/>
              <w:rPr>
                <w:bCs/>
              </w:rPr>
            </w:pPr>
            <w:r w:rsidRPr="00080852">
              <w:rPr>
                <w:bCs/>
              </w:rPr>
              <w:t>Наименование</w:t>
            </w:r>
          </w:p>
        </w:tc>
        <w:tc>
          <w:tcPr>
            <w:tcW w:w="1417" w:type="dxa"/>
            <w:hideMark/>
          </w:tcPr>
          <w:p w14:paraId="014AA84A" w14:textId="77777777" w:rsidR="00080852" w:rsidRPr="00A329B8" w:rsidRDefault="00080852" w:rsidP="00E2552F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Ед.изм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637" w:type="dxa"/>
            <w:hideMark/>
          </w:tcPr>
          <w:p w14:paraId="2826CEB0" w14:textId="77777777" w:rsidR="00080852" w:rsidRPr="00A329B8" w:rsidRDefault="00080852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Кол-во</w:t>
            </w:r>
          </w:p>
        </w:tc>
      </w:tr>
      <w:tr w:rsidR="00080852" w:rsidRPr="00A329B8" w14:paraId="6872D6FA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28C769F8" w14:textId="77777777" w:rsidR="00080852" w:rsidRPr="00A329B8" w:rsidRDefault="00080852" w:rsidP="00080852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</w:t>
            </w:r>
          </w:p>
        </w:tc>
        <w:tc>
          <w:tcPr>
            <w:tcW w:w="5812" w:type="dxa"/>
          </w:tcPr>
          <w:p w14:paraId="053919A7" w14:textId="5C5DE1C5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асфальтобетонного покрытия проезжей части</w:t>
            </w:r>
          </w:p>
        </w:tc>
        <w:tc>
          <w:tcPr>
            <w:tcW w:w="1417" w:type="dxa"/>
            <w:vAlign w:val="center"/>
          </w:tcPr>
          <w:p w14:paraId="7A99C4E0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7822C1D4" w14:textId="3A8E7ED4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14326</w:t>
            </w:r>
          </w:p>
        </w:tc>
      </w:tr>
      <w:tr w:rsidR="00080852" w:rsidRPr="00A329B8" w14:paraId="02A10620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18AE237E" w14:textId="77777777" w:rsidR="00080852" w:rsidRPr="00A329B8" w:rsidRDefault="00080852" w:rsidP="00080852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</w:t>
            </w:r>
          </w:p>
        </w:tc>
        <w:tc>
          <w:tcPr>
            <w:tcW w:w="5812" w:type="dxa"/>
          </w:tcPr>
          <w:p w14:paraId="6B94571D" w14:textId="18AB3895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асфальтобетонного покрытия тротуара</w:t>
            </w:r>
          </w:p>
        </w:tc>
        <w:tc>
          <w:tcPr>
            <w:tcW w:w="1417" w:type="dxa"/>
            <w:vAlign w:val="center"/>
          </w:tcPr>
          <w:p w14:paraId="34DED22C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6331A558" w14:textId="07A4520D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7049</w:t>
            </w:r>
          </w:p>
        </w:tc>
      </w:tr>
      <w:tr w:rsidR="00080852" w:rsidRPr="00A329B8" w14:paraId="6D51E7B5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7674B557" w14:textId="77777777" w:rsidR="00080852" w:rsidRPr="00A329B8" w:rsidRDefault="00080852" w:rsidP="00080852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3</w:t>
            </w:r>
          </w:p>
        </w:tc>
        <w:tc>
          <w:tcPr>
            <w:tcW w:w="5812" w:type="dxa"/>
          </w:tcPr>
          <w:p w14:paraId="765DC1E4" w14:textId="7BA662D3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плиточного покрытия тротуара</w:t>
            </w:r>
          </w:p>
        </w:tc>
        <w:tc>
          <w:tcPr>
            <w:tcW w:w="1417" w:type="dxa"/>
            <w:vAlign w:val="center"/>
          </w:tcPr>
          <w:p w14:paraId="05E43F58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205EBBA8" w14:textId="45EC77B1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123</w:t>
            </w:r>
          </w:p>
        </w:tc>
      </w:tr>
      <w:tr w:rsidR="00080852" w:rsidRPr="00A329B8" w14:paraId="7D71AD3A" w14:textId="77777777" w:rsidTr="00080852">
        <w:trPr>
          <w:trHeight w:val="288"/>
        </w:trPr>
        <w:tc>
          <w:tcPr>
            <w:tcW w:w="567" w:type="dxa"/>
            <w:noWrap/>
            <w:vAlign w:val="center"/>
            <w:hideMark/>
          </w:tcPr>
          <w:p w14:paraId="7A32F61F" w14:textId="77777777" w:rsidR="00080852" w:rsidRPr="00A329B8" w:rsidRDefault="00080852" w:rsidP="00080852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</w:t>
            </w:r>
          </w:p>
        </w:tc>
        <w:tc>
          <w:tcPr>
            <w:tcW w:w="5812" w:type="dxa"/>
          </w:tcPr>
          <w:p w14:paraId="10190EB5" w14:textId="392A296C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цементобетонного покрытия тротуара</w:t>
            </w:r>
          </w:p>
        </w:tc>
        <w:tc>
          <w:tcPr>
            <w:tcW w:w="1417" w:type="dxa"/>
            <w:vAlign w:val="center"/>
          </w:tcPr>
          <w:p w14:paraId="2C55EA94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77150BC6" w14:textId="1BB89945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0</w:t>
            </w:r>
          </w:p>
        </w:tc>
      </w:tr>
      <w:tr w:rsidR="00080852" w:rsidRPr="00A329B8" w14:paraId="617CD46E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0D0F857B" w14:textId="77777777" w:rsidR="00080852" w:rsidRPr="00A329B8" w:rsidRDefault="00080852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5812" w:type="dxa"/>
          </w:tcPr>
          <w:p w14:paraId="27807975" w14:textId="2183D5F3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щебеночного покрытия</w:t>
            </w:r>
          </w:p>
        </w:tc>
        <w:tc>
          <w:tcPr>
            <w:tcW w:w="1417" w:type="dxa"/>
            <w:vAlign w:val="center"/>
          </w:tcPr>
          <w:p w14:paraId="06C032B5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1665FBE2" w14:textId="13DCA8FC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0</w:t>
            </w:r>
          </w:p>
        </w:tc>
      </w:tr>
      <w:tr w:rsidR="00080852" w:rsidRPr="00A329B8" w14:paraId="25BA303B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0CEE7D2B" w14:textId="57DCC78D" w:rsidR="00080852" w:rsidRPr="00A329B8" w:rsidRDefault="00080852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5812" w:type="dxa"/>
          </w:tcPr>
          <w:p w14:paraId="3444A21B" w14:textId="59B38A37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бетонного покрытия проезжей части</w:t>
            </w:r>
          </w:p>
        </w:tc>
        <w:tc>
          <w:tcPr>
            <w:tcW w:w="1417" w:type="dxa"/>
            <w:vAlign w:val="center"/>
          </w:tcPr>
          <w:p w14:paraId="480BA439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01A80450" w14:textId="134B98E0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0</w:t>
            </w:r>
          </w:p>
        </w:tc>
      </w:tr>
      <w:tr w:rsidR="00080852" w:rsidRPr="00A329B8" w14:paraId="5B4D9C20" w14:textId="77777777" w:rsidTr="00080852">
        <w:trPr>
          <w:trHeight w:val="576"/>
        </w:trPr>
        <w:tc>
          <w:tcPr>
            <w:tcW w:w="567" w:type="dxa"/>
            <w:noWrap/>
            <w:vAlign w:val="center"/>
            <w:hideMark/>
          </w:tcPr>
          <w:p w14:paraId="72D8FFA1" w14:textId="04BA0DD0" w:rsidR="00080852" w:rsidRPr="00A329B8" w:rsidRDefault="00080852" w:rsidP="0008085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5812" w:type="dxa"/>
          </w:tcPr>
          <w:p w14:paraId="09D3B1AD" w14:textId="57CA4FFF" w:rsidR="00080852" w:rsidRPr="00080852" w:rsidRDefault="00080852" w:rsidP="00080852">
            <w:pPr>
              <w:spacing w:line="360" w:lineRule="auto"/>
              <w:jc w:val="both"/>
              <w:rPr>
                <w:bCs/>
              </w:rPr>
            </w:pPr>
            <w:r w:rsidRPr="00080852">
              <w:t>Демонтаж покрытия детских/спортивных площадок</w:t>
            </w:r>
          </w:p>
        </w:tc>
        <w:tc>
          <w:tcPr>
            <w:tcW w:w="1417" w:type="dxa"/>
            <w:vAlign w:val="center"/>
          </w:tcPr>
          <w:p w14:paraId="1953DE31" w14:textId="77777777" w:rsidR="00080852" w:rsidRPr="00080852" w:rsidRDefault="00080852" w:rsidP="00080852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637" w:type="dxa"/>
            <w:vAlign w:val="center"/>
          </w:tcPr>
          <w:p w14:paraId="417FB4F3" w14:textId="56348E3C" w:rsidR="00080852" w:rsidRPr="00080852" w:rsidRDefault="00080852" w:rsidP="00080852">
            <w:pPr>
              <w:spacing w:line="360" w:lineRule="auto"/>
              <w:rPr>
                <w:bCs/>
              </w:rPr>
            </w:pPr>
            <w:r w:rsidRPr="00080852">
              <w:rPr>
                <w:bCs/>
                <w:iCs/>
                <w:color w:val="000000"/>
              </w:rPr>
              <w:t>0</w:t>
            </w:r>
          </w:p>
        </w:tc>
      </w:tr>
    </w:tbl>
    <w:p w14:paraId="79E73891" w14:textId="674486E6" w:rsidR="00080852" w:rsidRDefault="00080852" w:rsidP="007256DC">
      <w:pPr>
        <w:spacing w:line="360" w:lineRule="auto"/>
        <w:ind w:firstLine="709"/>
        <w:jc w:val="both"/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678"/>
        <w:gridCol w:w="5701"/>
        <w:gridCol w:w="1417"/>
        <w:gridCol w:w="1836"/>
      </w:tblGrid>
      <w:tr w:rsidR="009D5494" w:rsidRPr="00A329B8" w14:paraId="023D99A6" w14:textId="77777777" w:rsidTr="009D5494">
        <w:trPr>
          <w:trHeight w:val="288"/>
        </w:trPr>
        <w:tc>
          <w:tcPr>
            <w:tcW w:w="9632" w:type="dxa"/>
            <w:gridSpan w:val="4"/>
            <w:hideMark/>
          </w:tcPr>
          <w:p w14:paraId="22AA81AD" w14:textId="3F528AEA" w:rsidR="009D5494" w:rsidRPr="00A329B8" w:rsidRDefault="009D5494" w:rsidP="009D5494">
            <w:pPr>
              <w:spacing w:line="360" w:lineRule="auto"/>
              <w:rPr>
                <w:b/>
                <w:bCs/>
              </w:rPr>
            </w:pPr>
            <w:r w:rsidRPr="00080852">
              <w:rPr>
                <w:b/>
                <w:bCs/>
              </w:rPr>
              <w:t xml:space="preserve">ВЕДОМОСТЬ </w:t>
            </w:r>
            <w:r>
              <w:rPr>
                <w:b/>
                <w:bCs/>
              </w:rPr>
              <w:t>ПОКРЫТИЙ В ГРАНИЦАХ ПРОЕКТИРОВАНИЯ</w:t>
            </w:r>
          </w:p>
        </w:tc>
      </w:tr>
      <w:tr w:rsidR="009D5494" w:rsidRPr="00A329B8" w14:paraId="1AC47E50" w14:textId="77777777" w:rsidTr="009D5494">
        <w:trPr>
          <w:trHeight w:val="383"/>
        </w:trPr>
        <w:tc>
          <w:tcPr>
            <w:tcW w:w="6379" w:type="dxa"/>
            <w:gridSpan w:val="2"/>
            <w:hideMark/>
          </w:tcPr>
          <w:p w14:paraId="103C39F1" w14:textId="77777777" w:rsidR="009D5494" w:rsidRPr="00A329B8" w:rsidRDefault="009D5494" w:rsidP="00E2552F">
            <w:pPr>
              <w:spacing w:line="360" w:lineRule="auto"/>
              <w:ind w:firstLine="709"/>
              <w:rPr>
                <w:bCs/>
              </w:rPr>
            </w:pPr>
            <w:r w:rsidRPr="00080852">
              <w:rPr>
                <w:bCs/>
              </w:rPr>
              <w:t>Наименование</w:t>
            </w:r>
          </w:p>
        </w:tc>
        <w:tc>
          <w:tcPr>
            <w:tcW w:w="1417" w:type="dxa"/>
            <w:hideMark/>
          </w:tcPr>
          <w:p w14:paraId="718794B6" w14:textId="77777777" w:rsidR="009D5494" w:rsidRPr="00A329B8" w:rsidRDefault="009D5494" w:rsidP="00E2552F">
            <w:pPr>
              <w:spacing w:line="360" w:lineRule="auto"/>
              <w:rPr>
                <w:bCs/>
              </w:rPr>
            </w:pPr>
            <w:proofErr w:type="spellStart"/>
            <w:r>
              <w:rPr>
                <w:bCs/>
              </w:rPr>
              <w:t>Ед.изм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836" w:type="dxa"/>
            <w:hideMark/>
          </w:tcPr>
          <w:p w14:paraId="796109DE" w14:textId="77777777" w:rsidR="009D5494" w:rsidRPr="00A329B8" w:rsidRDefault="009D5494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Кол-во</w:t>
            </w:r>
          </w:p>
        </w:tc>
      </w:tr>
      <w:tr w:rsidR="009D5494" w:rsidRPr="00080852" w14:paraId="7FD44399" w14:textId="77777777" w:rsidTr="009D5494">
        <w:trPr>
          <w:trHeight w:val="288"/>
        </w:trPr>
        <w:tc>
          <w:tcPr>
            <w:tcW w:w="678" w:type="dxa"/>
            <w:noWrap/>
            <w:vAlign w:val="center"/>
            <w:hideMark/>
          </w:tcPr>
          <w:p w14:paraId="7F2E95DB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1</w:t>
            </w:r>
          </w:p>
        </w:tc>
        <w:tc>
          <w:tcPr>
            <w:tcW w:w="5701" w:type="dxa"/>
          </w:tcPr>
          <w:p w14:paraId="3937E7BF" w14:textId="78D86DB4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Асфальтобетонное покрытие проезжей части</w:t>
            </w:r>
          </w:p>
        </w:tc>
        <w:tc>
          <w:tcPr>
            <w:tcW w:w="1417" w:type="dxa"/>
            <w:vAlign w:val="center"/>
          </w:tcPr>
          <w:p w14:paraId="30C26786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2D0A510E" w14:textId="5B76298A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14356</w:t>
            </w:r>
          </w:p>
        </w:tc>
      </w:tr>
      <w:tr w:rsidR="009D5494" w:rsidRPr="00080852" w14:paraId="248204C8" w14:textId="77777777" w:rsidTr="009D5494">
        <w:trPr>
          <w:trHeight w:val="288"/>
        </w:trPr>
        <w:tc>
          <w:tcPr>
            <w:tcW w:w="678" w:type="dxa"/>
            <w:noWrap/>
            <w:vAlign w:val="center"/>
            <w:hideMark/>
          </w:tcPr>
          <w:p w14:paraId="0D3249A8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2</w:t>
            </w:r>
          </w:p>
        </w:tc>
        <w:tc>
          <w:tcPr>
            <w:tcW w:w="5701" w:type="dxa"/>
          </w:tcPr>
          <w:p w14:paraId="5D407C49" w14:textId="21F5991D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Асфальтобетонное покрытие тротуара</w:t>
            </w:r>
          </w:p>
        </w:tc>
        <w:tc>
          <w:tcPr>
            <w:tcW w:w="1417" w:type="dxa"/>
            <w:vAlign w:val="center"/>
          </w:tcPr>
          <w:p w14:paraId="0DECD696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51F0F8B4" w14:textId="5F247716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7460</w:t>
            </w:r>
          </w:p>
        </w:tc>
      </w:tr>
      <w:tr w:rsidR="009D5494" w:rsidRPr="00080852" w14:paraId="5FB60D97" w14:textId="77777777" w:rsidTr="009D5494">
        <w:trPr>
          <w:trHeight w:val="288"/>
        </w:trPr>
        <w:tc>
          <w:tcPr>
            <w:tcW w:w="678" w:type="dxa"/>
            <w:noWrap/>
            <w:vAlign w:val="center"/>
            <w:hideMark/>
          </w:tcPr>
          <w:p w14:paraId="2AFE3C02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3</w:t>
            </w:r>
          </w:p>
        </w:tc>
        <w:tc>
          <w:tcPr>
            <w:tcW w:w="5701" w:type="dxa"/>
          </w:tcPr>
          <w:p w14:paraId="7650D9E9" w14:textId="65FFB7C9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Цементобетонное покрытие тротуара</w:t>
            </w:r>
          </w:p>
        </w:tc>
        <w:tc>
          <w:tcPr>
            <w:tcW w:w="1417" w:type="dxa"/>
            <w:vAlign w:val="center"/>
          </w:tcPr>
          <w:p w14:paraId="16C4C0E6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1528F7C5" w14:textId="14F96CAC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0</w:t>
            </w:r>
          </w:p>
        </w:tc>
      </w:tr>
      <w:tr w:rsidR="009D5494" w:rsidRPr="00080852" w14:paraId="32BAF628" w14:textId="77777777" w:rsidTr="009D5494">
        <w:trPr>
          <w:trHeight w:val="288"/>
        </w:trPr>
        <w:tc>
          <w:tcPr>
            <w:tcW w:w="678" w:type="dxa"/>
            <w:noWrap/>
            <w:vAlign w:val="center"/>
            <w:hideMark/>
          </w:tcPr>
          <w:p w14:paraId="66344F91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 w:rsidRPr="00A329B8">
              <w:rPr>
                <w:bCs/>
              </w:rPr>
              <w:t>4</w:t>
            </w:r>
          </w:p>
        </w:tc>
        <w:tc>
          <w:tcPr>
            <w:tcW w:w="5701" w:type="dxa"/>
          </w:tcPr>
          <w:p w14:paraId="7FDD5539" w14:textId="1E3A9A73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Плиточное покрытие тротуара</w:t>
            </w:r>
          </w:p>
        </w:tc>
        <w:tc>
          <w:tcPr>
            <w:tcW w:w="1417" w:type="dxa"/>
            <w:vAlign w:val="center"/>
          </w:tcPr>
          <w:p w14:paraId="691B6CF5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5C2FD994" w14:textId="3FCAC89E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23</w:t>
            </w:r>
          </w:p>
        </w:tc>
      </w:tr>
      <w:tr w:rsidR="009D5494" w:rsidRPr="00080852" w14:paraId="4AED2399" w14:textId="77777777" w:rsidTr="009D5494">
        <w:trPr>
          <w:trHeight w:val="576"/>
        </w:trPr>
        <w:tc>
          <w:tcPr>
            <w:tcW w:w="678" w:type="dxa"/>
            <w:noWrap/>
            <w:vAlign w:val="center"/>
            <w:hideMark/>
          </w:tcPr>
          <w:p w14:paraId="49822BE1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5701" w:type="dxa"/>
          </w:tcPr>
          <w:p w14:paraId="21DA3E4B" w14:textId="4943EDFE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Щебеночное покрытие</w:t>
            </w:r>
          </w:p>
        </w:tc>
        <w:tc>
          <w:tcPr>
            <w:tcW w:w="1417" w:type="dxa"/>
            <w:vAlign w:val="center"/>
          </w:tcPr>
          <w:p w14:paraId="4C9477C5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76C3A711" w14:textId="617F2FD6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0</w:t>
            </w:r>
          </w:p>
        </w:tc>
      </w:tr>
      <w:tr w:rsidR="009D5494" w:rsidRPr="00080852" w14:paraId="11BD4DE1" w14:textId="77777777" w:rsidTr="009D5494">
        <w:trPr>
          <w:trHeight w:val="576"/>
        </w:trPr>
        <w:tc>
          <w:tcPr>
            <w:tcW w:w="678" w:type="dxa"/>
            <w:noWrap/>
            <w:vAlign w:val="center"/>
            <w:hideMark/>
          </w:tcPr>
          <w:p w14:paraId="067B7822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5701" w:type="dxa"/>
          </w:tcPr>
          <w:p w14:paraId="49BC51C5" w14:textId="4E0DF64D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Цементобетонное/плиточное покрытие проезжей части</w:t>
            </w:r>
          </w:p>
        </w:tc>
        <w:tc>
          <w:tcPr>
            <w:tcW w:w="1417" w:type="dxa"/>
            <w:vAlign w:val="center"/>
          </w:tcPr>
          <w:p w14:paraId="5899CCDB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1F54C2AE" w14:textId="675B07CC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0</w:t>
            </w:r>
          </w:p>
        </w:tc>
      </w:tr>
      <w:tr w:rsidR="009D5494" w:rsidRPr="00080852" w14:paraId="3300177A" w14:textId="77777777" w:rsidTr="009D5494">
        <w:trPr>
          <w:trHeight w:val="576"/>
        </w:trPr>
        <w:tc>
          <w:tcPr>
            <w:tcW w:w="678" w:type="dxa"/>
            <w:noWrap/>
            <w:vAlign w:val="center"/>
            <w:hideMark/>
          </w:tcPr>
          <w:p w14:paraId="26615ADA" w14:textId="77777777" w:rsidR="009D5494" w:rsidRPr="00A329B8" w:rsidRDefault="009D5494" w:rsidP="009D549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5701" w:type="dxa"/>
          </w:tcPr>
          <w:p w14:paraId="7FE713D1" w14:textId="08AEB753" w:rsidR="009D5494" w:rsidRPr="00080852" w:rsidRDefault="009D5494" w:rsidP="009D5494">
            <w:pPr>
              <w:spacing w:line="360" w:lineRule="auto"/>
              <w:jc w:val="both"/>
              <w:rPr>
                <w:bCs/>
              </w:rPr>
            </w:pPr>
            <w:r w:rsidRPr="004A0C89">
              <w:t>Покрытия детских/спортивных площадок</w:t>
            </w:r>
          </w:p>
        </w:tc>
        <w:tc>
          <w:tcPr>
            <w:tcW w:w="1417" w:type="dxa"/>
            <w:vAlign w:val="center"/>
          </w:tcPr>
          <w:p w14:paraId="5EF022B9" w14:textId="77777777" w:rsidR="009D5494" w:rsidRPr="00080852" w:rsidRDefault="009D5494" w:rsidP="009D5494">
            <w:pPr>
              <w:spacing w:line="360" w:lineRule="auto"/>
              <w:rPr>
                <w:bCs/>
              </w:rPr>
            </w:pPr>
            <w:proofErr w:type="spellStart"/>
            <w:r w:rsidRPr="00080852">
              <w:t>м.кв</w:t>
            </w:r>
            <w:proofErr w:type="spellEnd"/>
            <w:r w:rsidRPr="00080852">
              <w:t>.</w:t>
            </w:r>
          </w:p>
        </w:tc>
        <w:tc>
          <w:tcPr>
            <w:tcW w:w="1836" w:type="dxa"/>
          </w:tcPr>
          <w:p w14:paraId="3D70FF54" w14:textId="2A46FBE5" w:rsidR="009D5494" w:rsidRPr="00080852" w:rsidRDefault="009D5494" w:rsidP="009D5494">
            <w:pPr>
              <w:spacing w:line="360" w:lineRule="auto"/>
              <w:rPr>
                <w:bCs/>
              </w:rPr>
            </w:pPr>
            <w:r w:rsidRPr="00414EF5">
              <w:t>0</w:t>
            </w:r>
          </w:p>
        </w:tc>
      </w:tr>
    </w:tbl>
    <w:p w14:paraId="4AF81BF1" w14:textId="10839041" w:rsidR="009D5494" w:rsidRDefault="009D5494" w:rsidP="007256DC">
      <w:pPr>
        <w:spacing w:line="360" w:lineRule="auto"/>
        <w:ind w:firstLine="709"/>
        <w:jc w:val="both"/>
      </w:pPr>
    </w:p>
    <w:p w14:paraId="2241B5DA" w14:textId="77777777" w:rsidR="00A734BE" w:rsidRDefault="00A734BE" w:rsidP="007256DC">
      <w:pPr>
        <w:spacing w:line="360" w:lineRule="auto"/>
        <w:ind w:firstLine="709"/>
        <w:jc w:val="both"/>
      </w:pPr>
    </w:p>
    <w:p w14:paraId="7403B155" w14:textId="6CF5D297" w:rsidR="009D5494" w:rsidRDefault="009D5494" w:rsidP="009D5494">
      <w:pPr>
        <w:spacing w:line="360" w:lineRule="auto"/>
        <w:ind w:left="851"/>
        <w:jc w:val="both"/>
        <w:rPr>
          <w:b/>
        </w:rPr>
      </w:pPr>
      <w:r w:rsidRPr="009D5494">
        <w:rPr>
          <w:b/>
        </w:rPr>
        <w:lastRenderedPageBreak/>
        <w:t>4. Проектные решения по высадке зеленых насаждений</w:t>
      </w:r>
    </w:p>
    <w:p w14:paraId="7E35770E" w14:textId="77777777" w:rsidR="0047534A" w:rsidRDefault="009D5494" w:rsidP="0047534A">
      <w:pPr>
        <w:overflowPunct w:val="0"/>
        <w:autoSpaceDE w:val="0"/>
        <w:autoSpaceDN w:val="0"/>
        <w:adjustRightInd w:val="0"/>
        <w:spacing w:after="60" w:line="312" w:lineRule="auto"/>
        <w:ind w:firstLine="709"/>
        <w:jc w:val="both"/>
        <w:textAlignment w:val="baseline"/>
        <w:rPr>
          <w:szCs w:val="20"/>
        </w:rPr>
      </w:pPr>
      <w:r w:rsidRPr="007F202D">
        <w:rPr>
          <w:szCs w:val="20"/>
        </w:rPr>
        <w:t xml:space="preserve">В проекте предусмотрено применение </w:t>
      </w:r>
      <w:proofErr w:type="spellStart"/>
      <w:r w:rsidR="0047534A" w:rsidRPr="0047534A">
        <w:rPr>
          <w:szCs w:val="20"/>
        </w:rPr>
        <w:t>противокорневой</w:t>
      </w:r>
      <w:proofErr w:type="spellEnd"/>
      <w:r w:rsidR="0047534A" w:rsidRPr="0047534A">
        <w:rPr>
          <w:szCs w:val="20"/>
        </w:rPr>
        <w:t xml:space="preserve"> вертикальный барьер </w:t>
      </w:r>
      <w:r w:rsidR="0047534A">
        <w:rPr>
          <w:szCs w:val="20"/>
        </w:rPr>
        <w:t>«</w:t>
      </w:r>
      <w:proofErr w:type="spellStart"/>
      <w:r w:rsidR="0047534A" w:rsidRPr="0047534A">
        <w:rPr>
          <w:szCs w:val="20"/>
        </w:rPr>
        <w:t>Root</w:t>
      </w:r>
      <w:proofErr w:type="spellEnd"/>
      <w:r w:rsidR="0047534A" w:rsidRPr="0047534A">
        <w:rPr>
          <w:szCs w:val="20"/>
        </w:rPr>
        <w:t xml:space="preserve"> </w:t>
      </w:r>
      <w:proofErr w:type="spellStart"/>
      <w:r w:rsidR="0047534A" w:rsidRPr="0047534A">
        <w:rPr>
          <w:szCs w:val="20"/>
        </w:rPr>
        <w:t>barrier</w:t>
      </w:r>
      <w:proofErr w:type="spellEnd"/>
      <w:r w:rsidR="0047534A" w:rsidRPr="0047534A">
        <w:rPr>
          <w:szCs w:val="20"/>
        </w:rPr>
        <w:t xml:space="preserve"> </w:t>
      </w:r>
      <w:proofErr w:type="spellStart"/>
      <w:r w:rsidR="0047534A" w:rsidRPr="0047534A">
        <w:rPr>
          <w:szCs w:val="20"/>
        </w:rPr>
        <w:t>Terra</w:t>
      </w:r>
      <w:proofErr w:type="spellEnd"/>
      <w:r w:rsidR="0047534A">
        <w:rPr>
          <w:szCs w:val="20"/>
        </w:rPr>
        <w:t>»</w:t>
      </w:r>
      <w:r w:rsidR="0047534A" w:rsidRPr="0047534A">
        <w:rPr>
          <w:szCs w:val="20"/>
        </w:rPr>
        <w:t xml:space="preserve"> </w:t>
      </w:r>
      <w:r w:rsidR="0047534A" w:rsidRPr="0047534A">
        <w:rPr>
          <w:szCs w:val="20"/>
        </w:rPr>
        <w:t xml:space="preserve">(50 </w:t>
      </w:r>
      <w:proofErr w:type="spellStart"/>
      <w:r w:rsidR="0047534A" w:rsidRPr="0047534A">
        <w:rPr>
          <w:szCs w:val="20"/>
        </w:rPr>
        <w:t>м.п</w:t>
      </w:r>
      <w:proofErr w:type="spellEnd"/>
      <w:r w:rsidR="0047534A" w:rsidRPr="0047534A">
        <w:rPr>
          <w:szCs w:val="20"/>
        </w:rPr>
        <w:t>.)</w:t>
      </w:r>
      <w:r w:rsidR="007F202D" w:rsidRPr="007F202D">
        <w:rPr>
          <w:szCs w:val="20"/>
        </w:rPr>
        <w:t xml:space="preserve"> </w:t>
      </w:r>
      <w:r w:rsidR="0047534A" w:rsidRPr="0047534A">
        <w:rPr>
          <w:szCs w:val="20"/>
        </w:rPr>
        <w:t>создающий физический барьер между корневой системой деревьев и близлежащей инфраструктурой. Его ключевая задача — перенаправить рост корней вглубь и в стороны, а не горизонтально под покрытиями</w:t>
      </w:r>
      <w:r w:rsidR="0047534A">
        <w:rPr>
          <w:szCs w:val="20"/>
        </w:rPr>
        <w:t xml:space="preserve">. </w:t>
      </w:r>
    </w:p>
    <w:p w14:paraId="0D6E7700" w14:textId="4BA0B64D" w:rsidR="0047534A" w:rsidRPr="0047534A" w:rsidRDefault="0047534A" w:rsidP="00287178">
      <w:pPr>
        <w:overflowPunct w:val="0"/>
        <w:autoSpaceDE w:val="0"/>
        <w:autoSpaceDN w:val="0"/>
        <w:adjustRightInd w:val="0"/>
        <w:spacing w:after="60" w:line="312" w:lineRule="auto"/>
        <w:ind w:firstLine="709"/>
        <w:jc w:val="both"/>
        <w:textAlignment w:val="baseline"/>
        <w:rPr>
          <w:szCs w:val="20"/>
        </w:rPr>
      </w:pPr>
      <w:r>
        <w:rPr>
          <w:szCs w:val="20"/>
        </w:rPr>
        <w:t xml:space="preserve">Для установки выкапывают </w:t>
      </w:r>
      <w:r w:rsidRPr="0047534A">
        <w:rPr>
          <w:szCs w:val="20"/>
        </w:rPr>
        <w:t>траншею по периметру защищаемой зоны (глубина — 0,8–1,5 м, в зависимости от типа дерева).</w:t>
      </w:r>
      <w:r>
        <w:rPr>
          <w:szCs w:val="20"/>
        </w:rPr>
        <w:t xml:space="preserve"> Барьер устанавливается </w:t>
      </w:r>
      <w:r w:rsidRPr="0047534A">
        <w:rPr>
          <w:szCs w:val="20"/>
        </w:rPr>
        <w:t>вертикально, заглубляя его ниже предполагаемого уровня роста основных корней.</w:t>
      </w:r>
      <w:r w:rsidR="00287178">
        <w:rPr>
          <w:szCs w:val="20"/>
        </w:rPr>
        <w:t xml:space="preserve"> </w:t>
      </w:r>
      <w:r w:rsidRPr="0047534A">
        <w:rPr>
          <w:szCs w:val="20"/>
        </w:rPr>
        <w:t>Важно</w:t>
      </w:r>
      <w:r w:rsidR="009D5494" w:rsidRPr="0047534A">
        <w:rPr>
          <w:szCs w:val="20"/>
        </w:rPr>
        <w:t xml:space="preserve">, </w:t>
      </w:r>
      <w:r w:rsidRPr="0047534A">
        <w:rPr>
          <w:szCs w:val="20"/>
        </w:rPr>
        <w:t xml:space="preserve">обеспечить непрерывность барьера — стыки должны быть герметичными, без зазоров. </w:t>
      </w:r>
      <w:r w:rsidRPr="0047534A">
        <w:rPr>
          <w:szCs w:val="20"/>
        </w:rPr>
        <w:t>Засыпать траншею грунтом, тщательно утрамбовывая послойно.</w:t>
      </w:r>
      <w:r w:rsidR="00287178">
        <w:rPr>
          <w:szCs w:val="20"/>
        </w:rPr>
        <w:t xml:space="preserve"> </w:t>
      </w:r>
      <w:r w:rsidRPr="0047534A">
        <w:rPr>
          <w:szCs w:val="20"/>
        </w:rPr>
        <w:t>Верхний край барьера должен выступать на 2–5 см над уровнем земли, чтобы предотвратить «</w:t>
      </w:r>
      <w:proofErr w:type="spellStart"/>
      <w:r w:rsidRPr="0047534A">
        <w:rPr>
          <w:szCs w:val="20"/>
        </w:rPr>
        <w:t>перелезание</w:t>
      </w:r>
      <w:proofErr w:type="spellEnd"/>
      <w:r w:rsidRPr="0047534A">
        <w:rPr>
          <w:szCs w:val="20"/>
        </w:rPr>
        <w:t>» корней.</w:t>
      </w:r>
    </w:p>
    <w:p w14:paraId="5F308CFA" w14:textId="006C458E" w:rsidR="00014179" w:rsidRDefault="00014179" w:rsidP="009D5494">
      <w:pPr>
        <w:overflowPunct w:val="0"/>
        <w:autoSpaceDE w:val="0"/>
        <w:autoSpaceDN w:val="0"/>
        <w:adjustRightInd w:val="0"/>
        <w:spacing w:after="60" w:line="312" w:lineRule="auto"/>
        <w:ind w:firstLine="709"/>
        <w:jc w:val="both"/>
        <w:textAlignment w:val="baseline"/>
        <w:rPr>
          <w:b/>
          <w:i/>
          <w:szCs w:val="20"/>
        </w:rPr>
      </w:pPr>
      <w:r w:rsidRPr="00014179">
        <w:rPr>
          <w:b/>
          <w:i/>
          <w:szCs w:val="20"/>
        </w:rPr>
        <w:t>Ассортимент древесно-кустарниковых растений</w:t>
      </w:r>
    </w:p>
    <w:p w14:paraId="54B51BA5" w14:textId="77777777" w:rsidR="00014179" w:rsidRPr="00014179" w:rsidRDefault="00014179" w:rsidP="009D5494">
      <w:pPr>
        <w:overflowPunct w:val="0"/>
        <w:autoSpaceDE w:val="0"/>
        <w:autoSpaceDN w:val="0"/>
        <w:adjustRightInd w:val="0"/>
        <w:spacing w:after="60" w:line="312" w:lineRule="auto"/>
        <w:ind w:firstLine="709"/>
        <w:jc w:val="both"/>
        <w:textAlignment w:val="baseline"/>
        <w:rPr>
          <w:b/>
          <w:i/>
          <w:szCs w:val="20"/>
        </w:rPr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678"/>
        <w:gridCol w:w="3991"/>
        <w:gridCol w:w="1001"/>
        <w:gridCol w:w="1276"/>
        <w:gridCol w:w="2686"/>
      </w:tblGrid>
      <w:tr w:rsidR="00D8220B" w:rsidRPr="00080852" w14:paraId="52E340B2" w14:textId="77777777" w:rsidTr="00E2552F">
        <w:trPr>
          <w:trHeight w:val="288"/>
        </w:trPr>
        <w:tc>
          <w:tcPr>
            <w:tcW w:w="678" w:type="dxa"/>
            <w:noWrap/>
            <w:vAlign w:val="center"/>
          </w:tcPr>
          <w:p w14:paraId="617E056A" w14:textId="66D4CC93" w:rsidR="00D8220B" w:rsidRPr="00A329B8" w:rsidRDefault="00D8220B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№</w:t>
            </w:r>
          </w:p>
        </w:tc>
        <w:tc>
          <w:tcPr>
            <w:tcW w:w="3991" w:type="dxa"/>
          </w:tcPr>
          <w:p w14:paraId="3AA29717" w14:textId="12468DD7" w:rsidR="00D8220B" w:rsidRPr="00080852" w:rsidRDefault="00D8220B" w:rsidP="00E2552F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Наименование </w:t>
            </w:r>
          </w:p>
        </w:tc>
        <w:tc>
          <w:tcPr>
            <w:tcW w:w="1001" w:type="dxa"/>
            <w:vAlign w:val="center"/>
          </w:tcPr>
          <w:p w14:paraId="0A8B1032" w14:textId="538325E1" w:rsidR="00D8220B" w:rsidRPr="00080852" w:rsidRDefault="00D8220B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Высота </w:t>
            </w:r>
          </w:p>
        </w:tc>
        <w:tc>
          <w:tcPr>
            <w:tcW w:w="1276" w:type="dxa"/>
          </w:tcPr>
          <w:p w14:paraId="7876FD4D" w14:textId="761D9221" w:rsidR="00D8220B" w:rsidRPr="00080852" w:rsidRDefault="00D8220B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Кол-во</w:t>
            </w:r>
          </w:p>
        </w:tc>
        <w:tc>
          <w:tcPr>
            <w:tcW w:w="2686" w:type="dxa"/>
          </w:tcPr>
          <w:p w14:paraId="13F9028B" w14:textId="76537BF4" w:rsidR="00D8220B" w:rsidRPr="00080852" w:rsidRDefault="00D8220B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Примечание </w:t>
            </w:r>
          </w:p>
        </w:tc>
      </w:tr>
      <w:tr w:rsidR="00D8220B" w:rsidRPr="00080852" w14:paraId="3FA952FC" w14:textId="77777777" w:rsidTr="00E2552F">
        <w:trPr>
          <w:trHeight w:val="288"/>
        </w:trPr>
        <w:tc>
          <w:tcPr>
            <w:tcW w:w="9632" w:type="dxa"/>
            <w:gridSpan w:val="5"/>
            <w:noWrap/>
            <w:vAlign w:val="center"/>
          </w:tcPr>
          <w:p w14:paraId="5E5A0CC9" w14:textId="17D00F87" w:rsidR="00D8220B" w:rsidRPr="00080852" w:rsidRDefault="00D8220B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Лиственные деревья</w:t>
            </w:r>
          </w:p>
        </w:tc>
      </w:tr>
      <w:tr w:rsidR="00E2552F" w:rsidRPr="00080852" w14:paraId="1EFC8C05" w14:textId="77777777" w:rsidTr="00E2552F">
        <w:trPr>
          <w:trHeight w:val="288"/>
        </w:trPr>
        <w:tc>
          <w:tcPr>
            <w:tcW w:w="678" w:type="dxa"/>
            <w:noWrap/>
            <w:vAlign w:val="center"/>
          </w:tcPr>
          <w:p w14:paraId="5DE170D3" w14:textId="37248130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1</w:t>
            </w:r>
          </w:p>
        </w:tc>
        <w:tc>
          <w:tcPr>
            <w:tcW w:w="3991" w:type="dxa"/>
            <w:vAlign w:val="center"/>
          </w:tcPr>
          <w:p w14:paraId="2CB24258" w14:textId="0DDBA0E6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color w:val="000000"/>
                <w:szCs w:val="22"/>
              </w:rPr>
              <w:t>Клен остролистный</w:t>
            </w:r>
          </w:p>
        </w:tc>
        <w:tc>
          <w:tcPr>
            <w:tcW w:w="1001" w:type="dxa"/>
            <w:vAlign w:val="center"/>
          </w:tcPr>
          <w:p w14:paraId="4DA7EED4" w14:textId="59C365D8" w:rsidR="00E2552F" w:rsidRPr="00E2552F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5,0</w:t>
            </w:r>
          </w:p>
        </w:tc>
        <w:tc>
          <w:tcPr>
            <w:tcW w:w="1276" w:type="dxa"/>
          </w:tcPr>
          <w:p w14:paraId="2AD0BFD9" w14:textId="18AF4D14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25</w:t>
            </w:r>
          </w:p>
        </w:tc>
        <w:tc>
          <w:tcPr>
            <w:tcW w:w="2686" w:type="dxa"/>
          </w:tcPr>
          <w:p w14:paraId="3E821215" w14:textId="6BD5FCAA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bCs/>
              </w:rPr>
              <w:t>ком 1.3х1.3х0.6 м,                                                                                                                                                                                                                                              группы</w:t>
            </w:r>
          </w:p>
        </w:tc>
      </w:tr>
      <w:tr w:rsidR="00E2552F" w:rsidRPr="00080852" w14:paraId="07403BEC" w14:textId="77777777" w:rsidTr="00E2552F">
        <w:trPr>
          <w:trHeight w:val="288"/>
        </w:trPr>
        <w:tc>
          <w:tcPr>
            <w:tcW w:w="678" w:type="dxa"/>
            <w:noWrap/>
            <w:vAlign w:val="center"/>
          </w:tcPr>
          <w:p w14:paraId="59944DDE" w14:textId="3B669A82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2</w:t>
            </w:r>
          </w:p>
        </w:tc>
        <w:tc>
          <w:tcPr>
            <w:tcW w:w="3991" w:type="dxa"/>
            <w:vAlign w:val="center"/>
          </w:tcPr>
          <w:p w14:paraId="297C2460" w14:textId="3DB85585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color w:val="000000"/>
                <w:szCs w:val="22"/>
              </w:rPr>
              <w:t>Клен остролистный "</w:t>
            </w:r>
            <w:proofErr w:type="spellStart"/>
            <w:r w:rsidRPr="00E2552F">
              <w:rPr>
                <w:color w:val="000000"/>
                <w:szCs w:val="22"/>
              </w:rPr>
              <w:t>Роял</w:t>
            </w:r>
            <w:proofErr w:type="spellEnd"/>
            <w:r w:rsidRPr="00E2552F">
              <w:rPr>
                <w:color w:val="000000"/>
                <w:szCs w:val="22"/>
              </w:rPr>
              <w:t xml:space="preserve"> Ред"</w:t>
            </w:r>
          </w:p>
        </w:tc>
        <w:tc>
          <w:tcPr>
            <w:tcW w:w="1001" w:type="dxa"/>
            <w:vAlign w:val="center"/>
          </w:tcPr>
          <w:p w14:paraId="1A8C51D7" w14:textId="58FF5C8B" w:rsidR="00E2552F" w:rsidRPr="00E2552F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5,0</w:t>
            </w:r>
          </w:p>
        </w:tc>
        <w:tc>
          <w:tcPr>
            <w:tcW w:w="1276" w:type="dxa"/>
          </w:tcPr>
          <w:p w14:paraId="72AF92F4" w14:textId="5CF855C6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15</w:t>
            </w:r>
          </w:p>
        </w:tc>
        <w:tc>
          <w:tcPr>
            <w:tcW w:w="2686" w:type="dxa"/>
          </w:tcPr>
          <w:p w14:paraId="142C6C37" w14:textId="5E319500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bCs/>
              </w:rPr>
              <w:t>ком 1.3х1.3х0.6 м,                                                                                                                                                                                                                                              группы</w:t>
            </w:r>
          </w:p>
        </w:tc>
      </w:tr>
      <w:tr w:rsidR="00E2552F" w:rsidRPr="00080852" w14:paraId="64C66743" w14:textId="77777777" w:rsidTr="00E2552F">
        <w:trPr>
          <w:trHeight w:val="576"/>
        </w:trPr>
        <w:tc>
          <w:tcPr>
            <w:tcW w:w="678" w:type="dxa"/>
            <w:noWrap/>
            <w:vAlign w:val="center"/>
          </w:tcPr>
          <w:p w14:paraId="46477A37" w14:textId="1018D1C5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3</w:t>
            </w:r>
          </w:p>
        </w:tc>
        <w:tc>
          <w:tcPr>
            <w:tcW w:w="3991" w:type="dxa"/>
            <w:vAlign w:val="center"/>
          </w:tcPr>
          <w:p w14:paraId="3F2873A3" w14:textId="63B5B178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color w:val="000000"/>
                <w:szCs w:val="22"/>
              </w:rPr>
              <w:t>Липа крупнолистная</w:t>
            </w:r>
          </w:p>
        </w:tc>
        <w:tc>
          <w:tcPr>
            <w:tcW w:w="1001" w:type="dxa"/>
            <w:vAlign w:val="center"/>
          </w:tcPr>
          <w:p w14:paraId="0DE8FE06" w14:textId="35F9BC14" w:rsidR="00E2552F" w:rsidRPr="00E2552F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5,0</w:t>
            </w:r>
          </w:p>
        </w:tc>
        <w:tc>
          <w:tcPr>
            <w:tcW w:w="1276" w:type="dxa"/>
          </w:tcPr>
          <w:p w14:paraId="7120B78E" w14:textId="4689C127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161</w:t>
            </w:r>
          </w:p>
        </w:tc>
        <w:tc>
          <w:tcPr>
            <w:tcW w:w="2686" w:type="dxa"/>
          </w:tcPr>
          <w:p w14:paraId="3E65DC6F" w14:textId="02F31411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bCs/>
              </w:rPr>
              <w:t>ком 1.3х1.3х0.6 м,                                                                                                                                                                                                                                              группы</w:t>
            </w:r>
          </w:p>
        </w:tc>
      </w:tr>
      <w:tr w:rsidR="00E2552F" w:rsidRPr="00080852" w14:paraId="6F4A1915" w14:textId="77777777" w:rsidTr="00E2552F">
        <w:trPr>
          <w:trHeight w:val="576"/>
        </w:trPr>
        <w:tc>
          <w:tcPr>
            <w:tcW w:w="678" w:type="dxa"/>
            <w:noWrap/>
            <w:vAlign w:val="center"/>
          </w:tcPr>
          <w:p w14:paraId="2A74667C" w14:textId="6170901F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4</w:t>
            </w:r>
          </w:p>
        </w:tc>
        <w:tc>
          <w:tcPr>
            <w:tcW w:w="3991" w:type="dxa"/>
            <w:vAlign w:val="center"/>
          </w:tcPr>
          <w:p w14:paraId="4E8C6129" w14:textId="4C6646D9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color w:val="000000"/>
                <w:szCs w:val="22"/>
              </w:rPr>
              <w:t xml:space="preserve">Черемуха </w:t>
            </w:r>
            <w:proofErr w:type="spellStart"/>
            <w:r w:rsidRPr="00E2552F">
              <w:rPr>
                <w:color w:val="000000"/>
                <w:szCs w:val="22"/>
              </w:rPr>
              <w:t>Маака</w:t>
            </w:r>
            <w:proofErr w:type="spellEnd"/>
          </w:p>
        </w:tc>
        <w:tc>
          <w:tcPr>
            <w:tcW w:w="1001" w:type="dxa"/>
            <w:vAlign w:val="center"/>
          </w:tcPr>
          <w:p w14:paraId="7A7851FC" w14:textId="661D47E6" w:rsidR="00E2552F" w:rsidRPr="00E2552F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3,5</w:t>
            </w:r>
          </w:p>
        </w:tc>
        <w:tc>
          <w:tcPr>
            <w:tcW w:w="1276" w:type="dxa"/>
          </w:tcPr>
          <w:p w14:paraId="0CB4D695" w14:textId="516EA77A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26</w:t>
            </w:r>
          </w:p>
        </w:tc>
        <w:tc>
          <w:tcPr>
            <w:tcW w:w="2686" w:type="dxa"/>
          </w:tcPr>
          <w:p w14:paraId="74EE268E" w14:textId="65BA8735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bCs/>
              </w:rPr>
              <w:t>ком 1,0х1,0х0.6 м,                                                                                                                                                                                                                                              группы</w:t>
            </w:r>
          </w:p>
        </w:tc>
      </w:tr>
      <w:tr w:rsidR="00E2552F" w:rsidRPr="00080852" w14:paraId="61BF2077" w14:textId="77777777" w:rsidTr="00E2552F">
        <w:trPr>
          <w:trHeight w:val="576"/>
        </w:trPr>
        <w:tc>
          <w:tcPr>
            <w:tcW w:w="678" w:type="dxa"/>
            <w:noWrap/>
            <w:vAlign w:val="center"/>
          </w:tcPr>
          <w:p w14:paraId="08B13271" w14:textId="6C7AACEB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5</w:t>
            </w:r>
          </w:p>
        </w:tc>
        <w:tc>
          <w:tcPr>
            <w:tcW w:w="3991" w:type="dxa"/>
            <w:vAlign w:val="center"/>
          </w:tcPr>
          <w:p w14:paraId="10E8DD9D" w14:textId="0AB8CF26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color w:val="000000"/>
                <w:szCs w:val="22"/>
              </w:rPr>
              <w:t>Черемуха обыкновенная</w:t>
            </w:r>
          </w:p>
        </w:tc>
        <w:tc>
          <w:tcPr>
            <w:tcW w:w="1001" w:type="dxa"/>
            <w:vAlign w:val="center"/>
          </w:tcPr>
          <w:p w14:paraId="508A8B3A" w14:textId="77C4695B" w:rsidR="00E2552F" w:rsidRPr="00E2552F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5,0</w:t>
            </w:r>
          </w:p>
        </w:tc>
        <w:tc>
          <w:tcPr>
            <w:tcW w:w="1276" w:type="dxa"/>
          </w:tcPr>
          <w:p w14:paraId="522922BA" w14:textId="37DB5792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14</w:t>
            </w:r>
          </w:p>
        </w:tc>
        <w:tc>
          <w:tcPr>
            <w:tcW w:w="2686" w:type="dxa"/>
          </w:tcPr>
          <w:p w14:paraId="6E0C1CF0" w14:textId="65F3BEC3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bCs/>
              </w:rPr>
              <w:t>ком 1.3х1.3х0.6 м,                                                                                                                                                                                                                                              группы</w:t>
            </w:r>
          </w:p>
        </w:tc>
      </w:tr>
      <w:tr w:rsidR="00E2552F" w:rsidRPr="00080852" w14:paraId="531F10EE" w14:textId="77777777" w:rsidTr="00E2552F">
        <w:trPr>
          <w:trHeight w:val="576"/>
        </w:trPr>
        <w:tc>
          <w:tcPr>
            <w:tcW w:w="678" w:type="dxa"/>
            <w:noWrap/>
            <w:vAlign w:val="center"/>
          </w:tcPr>
          <w:p w14:paraId="52E73161" w14:textId="0824EE2D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6</w:t>
            </w:r>
          </w:p>
        </w:tc>
        <w:tc>
          <w:tcPr>
            <w:tcW w:w="3991" w:type="dxa"/>
            <w:vAlign w:val="center"/>
          </w:tcPr>
          <w:p w14:paraId="0A5E3148" w14:textId="6EEF8FE3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 w:rsidRPr="00E2552F">
              <w:rPr>
                <w:color w:val="000000"/>
                <w:szCs w:val="22"/>
              </w:rPr>
              <w:t>Яблоня Недзвецкого</w:t>
            </w:r>
          </w:p>
        </w:tc>
        <w:tc>
          <w:tcPr>
            <w:tcW w:w="1001" w:type="dxa"/>
            <w:vAlign w:val="center"/>
          </w:tcPr>
          <w:p w14:paraId="5A953EDE" w14:textId="6BE4FA24" w:rsidR="00E2552F" w:rsidRPr="00E2552F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5,0</w:t>
            </w:r>
          </w:p>
        </w:tc>
        <w:tc>
          <w:tcPr>
            <w:tcW w:w="1276" w:type="dxa"/>
          </w:tcPr>
          <w:p w14:paraId="2A99AED4" w14:textId="2978E17C" w:rsidR="00E2552F" w:rsidRPr="00E2552F" w:rsidRDefault="00E2552F" w:rsidP="00E2552F">
            <w:pPr>
              <w:spacing w:line="360" w:lineRule="auto"/>
              <w:rPr>
                <w:bCs/>
              </w:rPr>
            </w:pPr>
            <w:r w:rsidRPr="00E2552F">
              <w:rPr>
                <w:bCs/>
              </w:rPr>
              <w:t>22</w:t>
            </w:r>
          </w:p>
        </w:tc>
        <w:tc>
          <w:tcPr>
            <w:tcW w:w="2686" w:type="dxa"/>
          </w:tcPr>
          <w:p w14:paraId="64D4CF3C" w14:textId="65DE9520" w:rsidR="00E2552F" w:rsidRPr="00E2552F" w:rsidRDefault="00E2552F" w:rsidP="00E2552F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ком </w:t>
            </w:r>
            <w:r w:rsidRPr="00E2552F">
              <w:rPr>
                <w:bCs/>
              </w:rPr>
              <w:t>1.3х1.3х0.6 м,                                                                                                                                                                                                                                              группы</w:t>
            </w:r>
          </w:p>
        </w:tc>
      </w:tr>
      <w:tr w:rsidR="00E2552F" w:rsidRPr="00080852" w14:paraId="4FFD8F23" w14:textId="77777777" w:rsidTr="00E2552F">
        <w:trPr>
          <w:trHeight w:val="576"/>
        </w:trPr>
        <w:tc>
          <w:tcPr>
            <w:tcW w:w="9632" w:type="dxa"/>
            <w:gridSpan w:val="5"/>
            <w:noWrap/>
            <w:vAlign w:val="center"/>
          </w:tcPr>
          <w:p w14:paraId="7C40760B" w14:textId="7D071040" w:rsidR="00E2552F" w:rsidRPr="00080852" w:rsidRDefault="00E2552F" w:rsidP="00E2552F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Лиственные кустарники</w:t>
            </w:r>
          </w:p>
        </w:tc>
      </w:tr>
      <w:tr w:rsidR="00DA25AD" w:rsidRPr="00080852" w14:paraId="43B93AAF" w14:textId="77777777" w:rsidTr="00DA25AD">
        <w:trPr>
          <w:trHeight w:val="576"/>
        </w:trPr>
        <w:tc>
          <w:tcPr>
            <w:tcW w:w="678" w:type="dxa"/>
            <w:noWrap/>
            <w:vAlign w:val="center"/>
          </w:tcPr>
          <w:p w14:paraId="4D691764" w14:textId="6DD2F6C5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991" w:type="dxa"/>
            <w:vAlign w:val="center"/>
          </w:tcPr>
          <w:p w14:paraId="53B343D3" w14:textId="467CC3C4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 xml:space="preserve">Барбарис </w:t>
            </w:r>
            <w:proofErr w:type="spellStart"/>
            <w:r w:rsidRPr="00DA25AD">
              <w:rPr>
                <w:color w:val="000000"/>
                <w:szCs w:val="22"/>
              </w:rPr>
              <w:t>Тунберга</w:t>
            </w:r>
            <w:proofErr w:type="spellEnd"/>
          </w:p>
        </w:tc>
        <w:tc>
          <w:tcPr>
            <w:tcW w:w="1001" w:type="dxa"/>
            <w:vAlign w:val="center"/>
          </w:tcPr>
          <w:p w14:paraId="1F3DD018" w14:textId="3515D75E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0,7</w:t>
            </w:r>
          </w:p>
        </w:tc>
        <w:tc>
          <w:tcPr>
            <w:tcW w:w="1276" w:type="dxa"/>
            <w:vAlign w:val="center"/>
          </w:tcPr>
          <w:p w14:paraId="2164E56A" w14:textId="11ECD540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8499</w:t>
            </w:r>
          </w:p>
        </w:tc>
        <w:tc>
          <w:tcPr>
            <w:tcW w:w="2686" w:type="dxa"/>
          </w:tcPr>
          <w:p w14:paraId="36C1CBEE" w14:textId="1F0824B9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 xml:space="preserve">С3, посадка кустарников в живую изгородь (12 </w:t>
            </w:r>
            <w:proofErr w:type="spellStart"/>
            <w:r w:rsidRPr="00A619EB">
              <w:t>шт</w:t>
            </w:r>
            <w:proofErr w:type="spellEnd"/>
            <w:r w:rsidRPr="00A619EB">
              <w:t>/</w:t>
            </w:r>
            <w:proofErr w:type="spellStart"/>
            <w:r w:rsidRPr="00A619EB">
              <w:t>пог</w:t>
            </w:r>
            <w:proofErr w:type="spellEnd"/>
            <w:r w:rsidRPr="00A619EB">
              <w:t xml:space="preserve">. м) -  711 </w:t>
            </w:r>
            <w:proofErr w:type="spellStart"/>
            <w:r w:rsidRPr="00A619EB">
              <w:t>пог</w:t>
            </w:r>
            <w:proofErr w:type="spellEnd"/>
            <w:r w:rsidRPr="00A619EB">
              <w:t>. м.</w:t>
            </w:r>
          </w:p>
        </w:tc>
      </w:tr>
      <w:tr w:rsidR="00DA25AD" w:rsidRPr="00080852" w14:paraId="469122C4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340D2185" w14:textId="5151E2A5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991" w:type="dxa"/>
            <w:vAlign w:val="center"/>
          </w:tcPr>
          <w:p w14:paraId="76CBABE7" w14:textId="3B6F0939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Жимолость татарская</w:t>
            </w:r>
          </w:p>
        </w:tc>
        <w:tc>
          <w:tcPr>
            <w:tcW w:w="1001" w:type="dxa"/>
            <w:vAlign w:val="center"/>
          </w:tcPr>
          <w:p w14:paraId="7E8EACC8" w14:textId="0994FEF3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2,0</w:t>
            </w:r>
          </w:p>
        </w:tc>
        <w:tc>
          <w:tcPr>
            <w:tcW w:w="1276" w:type="dxa"/>
            <w:vAlign w:val="center"/>
          </w:tcPr>
          <w:p w14:paraId="42877C34" w14:textId="45BDA7AE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47</w:t>
            </w:r>
          </w:p>
        </w:tc>
        <w:tc>
          <w:tcPr>
            <w:tcW w:w="2686" w:type="dxa"/>
          </w:tcPr>
          <w:p w14:paraId="62B4A0FE" w14:textId="16759F55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72F087E4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48EF81A9" w14:textId="4D70B02D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3991" w:type="dxa"/>
            <w:vAlign w:val="center"/>
          </w:tcPr>
          <w:p w14:paraId="274DFCAC" w14:textId="2DC1B370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 xml:space="preserve">Калина </w:t>
            </w:r>
            <w:proofErr w:type="spellStart"/>
            <w:r w:rsidRPr="00DA25AD">
              <w:rPr>
                <w:color w:val="000000"/>
                <w:szCs w:val="22"/>
              </w:rPr>
              <w:t>гордовина</w:t>
            </w:r>
            <w:proofErr w:type="spellEnd"/>
          </w:p>
        </w:tc>
        <w:tc>
          <w:tcPr>
            <w:tcW w:w="1001" w:type="dxa"/>
            <w:vAlign w:val="center"/>
          </w:tcPr>
          <w:p w14:paraId="75E328E0" w14:textId="4A372FE1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2,0</w:t>
            </w:r>
          </w:p>
        </w:tc>
        <w:tc>
          <w:tcPr>
            <w:tcW w:w="1276" w:type="dxa"/>
            <w:vAlign w:val="center"/>
          </w:tcPr>
          <w:p w14:paraId="26A403C6" w14:textId="17D6973B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27</w:t>
            </w:r>
          </w:p>
        </w:tc>
        <w:tc>
          <w:tcPr>
            <w:tcW w:w="2686" w:type="dxa"/>
          </w:tcPr>
          <w:p w14:paraId="7D319A11" w14:textId="396E365A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69FD48D5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65ADF7A5" w14:textId="77239F30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10</w:t>
            </w:r>
          </w:p>
        </w:tc>
        <w:tc>
          <w:tcPr>
            <w:tcW w:w="3991" w:type="dxa"/>
            <w:vAlign w:val="center"/>
          </w:tcPr>
          <w:p w14:paraId="5E025094" w14:textId="7B0DA075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Кизильник блестящий</w:t>
            </w:r>
          </w:p>
        </w:tc>
        <w:tc>
          <w:tcPr>
            <w:tcW w:w="1001" w:type="dxa"/>
            <w:vAlign w:val="center"/>
          </w:tcPr>
          <w:p w14:paraId="19DA1D3A" w14:textId="0C0581BA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0,7</w:t>
            </w:r>
          </w:p>
        </w:tc>
        <w:tc>
          <w:tcPr>
            <w:tcW w:w="1276" w:type="dxa"/>
            <w:vAlign w:val="center"/>
          </w:tcPr>
          <w:p w14:paraId="5F9FFD48" w14:textId="1E745DD2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3466</w:t>
            </w:r>
          </w:p>
        </w:tc>
        <w:tc>
          <w:tcPr>
            <w:tcW w:w="2686" w:type="dxa"/>
          </w:tcPr>
          <w:p w14:paraId="17C48A60" w14:textId="5427F68E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 xml:space="preserve">С3,  посадка кустарников в живую изгородь (12 </w:t>
            </w:r>
            <w:proofErr w:type="spellStart"/>
            <w:r w:rsidRPr="00A619EB">
              <w:t>шт</w:t>
            </w:r>
            <w:proofErr w:type="spellEnd"/>
            <w:r w:rsidRPr="00A619EB">
              <w:t>/</w:t>
            </w:r>
            <w:proofErr w:type="spellStart"/>
            <w:r w:rsidRPr="00A619EB">
              <w:t>пог</w:t>
            </w:r>
            <w:proofErr w:type="spellEnd"/>
            <w:r w:rsidRPr="00A619EB">
              <w:t xml:space="preserve">. м) - 278 </w:t>
            </w:r>
            <w:proofErr w:type="spellStart"/>
            <w:r w:rsidRPr="00A619EB">
              <w:t>пог</w:t>
            </w:r>
            <w:proofErr w:type="spellEnd"/>
            <w:r w:rsidRPr="00A619EB">
              <w:t>. м.</w:t>
            </w:r>
          </w:p>
        </w:tc>
      </w:tr>
      <w:tr w:rsidR="00DA25AD" w:rsidRPr="00080852" w14:paraId="07EDCB05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34E009EB" w14:textId="2C9EE368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3991" w:type="dxa"/>
            <w:vAlign w:val="center"/>
          </w:tcPr>
          <w:p w14:paraId="11E93D7D" w14:textId="54D1A15D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 xml:space="preserve">Пузыреплодник </w:t>
            </w:r>
            <w:proofErr w:type="spellStart"/>
            <w:r w:rsidRPr="00DA25AD">
              <w:rPr>
                <w:color w:val="000000"/>
                <w:szCs w:val="22"/>
              </w:rPr>
              <w:t>калинолистный</w:t>
            </w:r>
            <w:proofErr w:type="spellEnd"/>
            <w:r w:rsidRPr="00DA25AD">
              <w:rPr>
                <w:color w:val="000000"/>
                <w:szCs w:val="22"/>
              </w:rPr>
              <w:t xml:space="preserve"> "</w:t>
            </w:r>
            <w:proofErr w:type="spellStart"/>
            <w:r w:rsidRPr="00DA25AD">
              <w:rPr>
                <w:color w:val="000000"/>
                <w:szCs w:val="22"/>
              </w:rPr>
              <w:t>Лютеус</w:t>
            </w:r>
            <w:proofErr w:type="spellEnd"/>
            <w:r w:rsidRPr="00DA25AD">
              <w:rPr>
                <w:color w:val="000000"/>
                <w:szCs w:val="22"/>
              </w:rPr>
              <w:t>"</w:t>
            </w:r>
          </w:p>
        </w:tc>
        <w:tc>
          <w:tcPr>
            <w:tcW w:w="1001" w:type="dxa"/>
            <w:vAlign w:val="center"/>
          </w:tcPr>
          <w:p w14:paraId="3BE891F8" w14:textId="159C0695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2,0</w:t>
            </w:r>
          </w:p>
        </w:tc>
        <w:tc>
          <w:tcPr>
            <w:tcW w:w="1276" w:type="dxa"/>
            <w:vAlign w:val="center"/>
          </w:tcPr>
          <w:p w14:paraId="64349B5A" w14:textId="713FFB48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1015</w:t>
            </w:r>
          </w:p>
        </w:tc>
        <w:tc>
          <w:tcPr>
            <w:tcW w:w="2686" w:type="dxa"/>
          </w:tcPr>
          <w:p w14:paraId="5138B7BE" w14:textId="1C2A99F4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С3,  посадка кустарников в живую изгородь (5шт/</w:t>
            </w:r>
            <w:proofErr w:type="spellStart"/>
            <w:r w:rsidRPr="00A619EB">
              <w:t>пог</w:t>
            </w:r>
            <w:proofErr w:type="spellEnd"/>
            <w:r w:rsidRPr="00A619EB">
              <w:t xml:space="preserve">. м) - 203 </w:t>
            </w:r>
            <w:proofErr w:type="spellStart"/>
            <w:r w:rsidRPr="00A619EB">
              <w:t>пог</w:t>
            </w:r>
            <w:proofErr w:type="spellEnd"/>
            <w:r w:rsidRPr="00A619EB">
              <w:t>. м.</w:t>
            </w:r>
          </w:p>
        </w:tc>
      </w:tr>
      <w:tr w:rsidR="00DA25AD" w:rsidRPr="00080852" w14:paraId="740C2CF5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48922DDF" w14:textId="6686E711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991" w:type="dxa"/>
            <w:vAlign w:val="center"/>
          </w:tcPr>
          <w:p w14:paraId="2AF6A08D" w14:textId="0928462E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Сирень обыкновенная</w:t>
            </w:r>
          </w:p>
        </w:tc>
        <w:tc>
          <w:tcPr>
            <w:tcW w:w="1001" w:type="dxa"/>
            <w:vAlign w:val="center"/>
          </w:tcPr>
          <w:p w14:paraId="527A0136" w14:textId="6B67A759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2,0</w:t>
            </w:r>
          </w:p>
        </w:tc>
        <w:tc>
          <w:tcPr>
            <w:tcW w:w="1276" w:type="dxa"/>
            <w:vAlign w:val="center"/>
          </w:tcPr>
          <w:p w14:paraId="2D8D531A" w14:textId="3E97E9A0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325</w:t>
            </w:r>
          </w:p>
        </w:tc>
        <w:tc>
          <w:tcPr>
            <w:tcW w:w="2686" w:type="dxa"/>
          </w:tcPr>
          <w:p w14:paraId="21B9E829" w14:textId="2960DC7D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338A2A36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12259876" w14:textId="605B72A8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3991" w:type="dxa"/>
            <w:vAlign w:val="center"/>
          </w:tcPr>
          <w:p w14:paraId="4756983F" w14:textId="6918FA92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 xml:space="preserve">Снежноягодник </w:t>
            </w:r>
            <w:proofErr w:type="spellStart"/>
            <w:r w:rsidRPr="00DA25AD">
              <w:rPr>
                <w:color w:val="000000"/>
                <w:szCs w:val="22"/>
              </w:rPr>
              <w:t>Доренбоза</w:t>
            </w:r>
            <w:proofErr w:type="spellEnd"/>
            <w:r w:rsidRPr="00DA25AD">
              <w:rPr>
                <w:color w:val="000000"/>
                <w:szCs w:val="22"/>
              </w:rPr>
              <w:t xml:space="preserve"> "</w:t>
            </w:r>
            <w:proofErr w:type="spellStart"/>
            <w:r w:rsidRPr="00DA25AD">
              <w:rPr>
                <w:color w:val="000000"/>
                <w:szCs w:val="22"/>
              </w:rPr>
              <w:t>Magic</w:t>
            </w:r>
            <w:proofErr w:type="spellEnd"/>
            <w:r w:rsidRPr="00DA25AD">
              <w:rPr>
                <w:color w:val="000000"/>
                <w:szCs w:val="22"/>
              </w:rPr>
              <w:t xml:space="preserve"> </w:t>
            </w:r>
            <w:proofErr w:type="spellStart"/>
            <w:r w:rsidRPr="00DA25AD">
              <w:rPr>
                <w:color w:val="000000"/>
                <w:szCs w:val="22"/>
              </w:rPr>
              <w:t>Berry</w:t>
            </w:r>
            <w:proofErr w:type="spellEnd"/>
            <w:r w:rsidRPr="00DA25AD">
              <w:rPr>
                <w:color w:val="000000"/>
                <w:szCs w:val="22"/>
              </w:rPr>
              <w:t>"</w:t>
            </w:r>
          </w:p>
        </w:tc>
        <w:tc>
          <w:tcPr>
            <w:tcW w:w="1001" w:type="dxa"/>
            <w:vAlign w:val="center"/>
          </w:tcPr>
          <w:p w14:paraId="601B7743" w14:textId="167FCC37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0,7</w:t>
            </w:r>
          </w:p>
        </w:tc>
        <w:tc>
          <w:tcPr>
            <w:tcW w:w="1276" w:type="dxa"/>
            <w:vAlign w:val="center"/>
          </w:tcPr>
          <w:p w14:paraId="18BB1F08" w14:textId="64EA6B53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1463</w:t>
            </w:r>
          </w:p>
        </w:tc>
        <w:tc>
          <w:tcPr>
            <w:tcW w:w="2686" w:type="dxa"/>
          </w:tcPr>
          <w:p w14:paraId="5DA239A4" w14:textId="03F77FC1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164F44A2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56822718" w14:textId="2F4A7E0F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3991" w:type="dxa"/>
            <w:vAlign w:val="center"/>
          </w:tcPr>
          <w:p w14:paraId="5A229683" w14:textId="7E51A527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Спирея серая "</w:t>
            </w:r>
            <w:proofErr w:type="spellStart"/>
            <w:r w:rsidRPr="00DA25AD">
              <w:rPr>
                <w:color w:val="000000"/>
                <w:szCs w:val="22"/>
              </w:rPr>
              <w:t>Grefsheim</w:t>
            </w:r>
            <w:proofErr w:type="spellEnd"/>
            <w:r w:rsidRPr="00DA25AD">
              <w:rPr>
                <w:color w:val="000000"/>
                <w:szCs w:val="22"/>
              </w:rPr>
              <w:t>"</w:t>
            </w:r>
          </w:p>
        </w:tc>
        <w:tc>
          <w:tcPr>
            <w:tcW w:w="1001" w:type="dxa"/>
            <w:vAlign w:val="center"/>
          </w:tcPr>
          <w:p w14:paraId="7BF514C6" w14:textId="20ED6E78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0,7</w:t>
            </w:r>
          </w:p>
        </w:tc>
        <w:tc>
          <w:tcPr>
            <w:tcW w:w="1276" w:type="dxa"/>
            <w:vAlign w:val="center"/>
          </w:tcPr>
          <w:p w14:paraId="042AF36F" w14:textId="102444F1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372</w:t>
            </w:r>
          </w:p>
        </w:tc>
        <w:tc>
          <w:tcPr>
            <w:tcW w:w="2686" w:type="dxa"/>
          </w:tcPr>
          <w:p w14:paraId="7EC99468" w14:textId="48ECC882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51EEFCD4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7CF8769D" w14:textId="57D2D5EC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3991" w:type="dxa"/>
            <w:vAlign w:val="center"/>
          </w:tcPr>
          <w:p w14:paraId="62EB5A4C" w14:textId="1D39BB83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Спирея японская "</w:t>
            </w:r>
            <w:proofErr w:type="spellStart"/>
            <w:r w:rsidRPr="00DA25AD">
              <w:rPr>
                <w:color w:val="000000"/>
                <w:szCs w:val="22"/>
              </w:rPr>
              <w:t>Бумальда</w:t>
            </w:r>
            <w:proofErr w:type="spellEnd"/>
            <w:r w:rsidRPr="00DA25AD">
              <w:rPr>
                <w:color w:val="000000"/>
                <w:szCs w:val="22"/>
              </w:rPr>
              <w:t>"</w:t>
            </w:r>
          </w:p>
        </w:tc>
        <w:tc>
          <w:tcPr>
            <w:tcW w:w="1001" w:type="dxa"/>
            <w:vAlign w:val="center"/>
          </w:tcPr>
          <w:p w14:paraId="79F3F9C9" w14:textId="5E0035FA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0,7</w:t>
            </w:r>
          </w:p>
        </w:tc>
        <w:tc>
          <w:tcPr>
            <w:tcW w:w="1276" w:type="dxa"/>
            <w:vAlign w:val="center"/>
          </w:tcPr>
          <w:p w14:paraId="1FC28E9B" w14:textId="5A7599B5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1959</w:t>
            </w:r>
          </w:p>
        </w:tc>
        <w:tc>
          <w:tcPr>
            <w:tcW w:w="2686" w:type="dxa"/>
          </w:tcPr>
          <w:p w14:paraId="05E58A15" w14:textId="3ED50250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6013C16F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58662981" w14:textId="4E659BB8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991" w:type="dxa"/>
            <w:vAlign w:val="center"/>
          </w:tcPr>
          <w:p w14:paraId="6253278E" w14:textId="4ADB4B42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Спирея японская "</w:t>
            </w:r>
            <w:proofErr w:type="spellStart"/>
            <w:r w:rsidRPr="00DA25AD">
              <w:rPr>
                <w:color w:val="000000"/>
                <w:szCs w:val="22"/>
              </w:rPr>
              <w:t>Alba</w:t>
            </w:r>
            <w:proofErr w:type="spellEnd"/>
            <w:r w:rsidRPr="00DA25AD">
              <w:rPr>
                <w:color w:val="000000"/>
                <w:szCs w:val="22"/>
              </w:rPr>
              <w:t>"</w:t>
            </w:r>
          </w:p>
        </w:tc>
        <w:tc>
          <w:tcPr>
            <w:tcW w:w="1001" w:type="dxa"/>
            <w:vAlign w:val="center"/>
          </w:tcPr>
          <w:p w14:paraId="2B216FCB" w14:textId="30603A68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0,7</w:t>
            </w:r>
          </w:p>
        </w:tc>
        <w:tc>
          <w:tcPr>
            <w:tcW w:w="1276" w:type="dxa"/>
            <w:vAlign w:val="center"/>
          </w:tcPr>
          <w:p w14:paraId="3CCA863A" w14:textId="6C968B85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2761</w:t>
            </w:r>
          </w:p>
        </w:tc>
        <w:tc>
          <w:tcPr>
            <w:tcW w:w="2686" w:type="dxa"/>
          </w:tcPr>
          <w:p w14:paraId="408C43D9" w14:textId="0CC67DCC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060FBE71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70F0A4D9" w14:textId="2B13CBA5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3991" w:type="dxa"/>
            <w:vAlign w:val="center"/>
          </w:tcPr>
          <w:p w14:paraId="5AF11DC1" w14:textId="59E3056E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Чубушник венечный</w:t>
            </w:r>
          </w:p>
        </w:tc>
        <w:tc>
          <w:tcPr>
            <w:tcW w:w="1001" w:type="dxa"/>
            <w:vAlign w:val="center"/>
          </w:tcPr>
          <w:p w14:paraId="6F0F57F1" w14:textId="321FE40F" w:rsidR="00DA25AD" w:rsidRPr="00080852" w:rsidRDefault="00DA25AD" w:rsidP="00DA25AD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1,5</w:t>
            </w:r>
          </w:p>
        </w:tc>
        <w:tc>
          <w:tcPr>
            <w:tcW w:w="1276" w:type="dxa"/>
            <w:vAlign w:val="center"/>
          </w:tcPr>
          <w:p w14:paraId="3AADA8CB" w14:textId="66735431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109</w:t>
            </w:r>
          </w:p>
        </w:tc>
        <w:tc>
          <w:tcPr>
            <w:tcW w:w="2686" w:type="dxa"/>
          </w:tcPr>
          <w:p w14:paraId="3331517C" w14:textId="35D4C092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  <w:tr w:rsidR="00DA25AD" w:rsidRPr="00080852" w14:paraId="55D530F9" w14:textId="77777777" w:rsidTr="00DA25AD">
        <w:trPr>
          <w:trHeight w:val="576"/>
        </w:trPr>
        <w:tc>
          <w:tcPr>
            <w:tcW w:w="678" w:type="dxa"/>
            <w:noWrap/>
            <w:vAlign w:val="bottom"/>
          </w:tcPr>
          <w:p w14:paraId="2509B7F7" w14:textId="31783EB3" w:rsidR="00DA25AD" w:rsidRDefault="00DA25AD" w:rsidP="00DA25AD">
            <w:pPr>
              <w:spacing w:line="360" w:lineRule="auto"/>
              <w:rPr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3991" w:type="dxa"/>
            <w:vAlign w:val="center"/>
          </w:tcPr>
          <w:p w14:paraId="00E33A14" w14:textId="755440B9" w:rsidR="00DA25AD" w:rsidRPr="00DA25AD" w:rsidRDefault="00DA25AD" w:rsidP="00DA25AD">
            <w:pPr>
              <w:spacing w:line="360" w:lineRule="auto"/>
              <w:jc w:val="left"/>
              <w:rPr>
                <w:bCs/>
              </w:rPr>
            </w:pPr>
            <w:r w:rsidRPr="00DA25AD">
              <w:rPr>
                <w:color w:val="000000"/>
                <w:szCs w:val="22"/>
              </w:rPr>
              <w:t>Дерен белый "</w:t>
            </w:r>
            <w:proofErr w:type="spellStart"/>
            <w:r w:rsidRPr="00DA25AD">
              <w:rPr>
                <w:color w:val="000000"/>
                <w:szCs w:val="22"/>
              </w:rPr>
              <w:t>Elegantissima</w:t>
            </w:r>
            <w:proofErr w:type="spellEnd"/>
            <w:r w:rsidRPr="00DA25AD">
              <w:rPr>
                <w:color w:val="000000"/>
                <w:szCs w:val="22"/>
              </w:rPr>
              <w:t>"</w:t>
            </w:r>
          </w:p>
        </w:tc>
        <w:tc>
          <w:tcPr>
            <w:tcW w:w="1001" w:type="dxa"/>
            <w:vAlign w:val="center"/>
          </w:tcPr>
          <w:p w14:paraId="2837BF59" w14:textId="77777777" w:rsidR="00DA25AD" w:rsidRPr="00080852" w:rsidRDefault="00DA25AD" w:rsidP="00DA25AD">
            <w:pPr>
              <w:spacing w:line="360" w:lineRule="auto"/>
              <w:rPr>
                <w:bCs/>
              </w:rPr>
            </w:pPr>
          </w:p>
        </w:tc>
        <w:tc>
          <w:tcPr>
            <w:tcW w:w="1276" w:type="dxa"/>
            <w:vAlign w:val="center"/>
          </w:tcPr>
          <w:p w14:paraId="7DB48801" w14:textId="7171C4C6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617A28">
              <w:t>267</w:t>
            </w:r>
          </w:p>
        </w:tc>
        <w:tc>
          <w:tcPr>
            <w:tcW w:w="2686" w:type="dxa"/>
          </w:tcPr>
          <w:p w14:paraId="11D28F6E" w14:textId="3DEC6320" w:rsidR="00DA25AD" w:rsidRPr="00080852" w:rsidRDefault="00DA25AD" w:rsidP="00DA25AD">
            <w:pPr>
              <w:spacing w:line="360" w:lineRule="auto"/>
              <w:rPr>
                <w:bCs/>
              </w:rPr>
            </w:pPr>
            <w:r w:rsidRPr="00A619EB">
              <w:t>С3</w:t>
            </w:r>
          </w:p>
        </w:tc>
      </w:tr>
    </w:tbl>
    <w:p w14:paraId="16FF9DD8" w14:textId="7B817038" w:rsidR="009D5494" w:rsidRDefault="009D5494" w:rsidP="009D5494">
      <w:pPr>
        <w:spacing w:line="360" w:lineRule="auto"/>
        <w:ind w:left="851"/>
        <w:jc w:val="both"/>
        <w:rPr>
          <w:b/>
        </w:rPr>
      </w:pPr>
    </w:p>
    <w:p w14:paraId="05A732E6" w14:textId="77777777" w:rsidR="00E2552F" w:rsidRPr="00014179" w:rsidRDefault="00E2552F" w:rsidP="00E2552F">
      <w:pPr>
        <w:jc w:val="left"/>
        <w:rPr>
          <w:b/>
          <w:bCs/>
          <w:i/>
          <w:iCs/>
          <w:szCs w:val="20"/>
        </w:rPr>
      </w:pPr>
      <w:r w:rsidRPr="00014179">
        <w:rPr>
          <w:b/>
          <w:bCs/>
          <w:i/>
          <w:iCs/>
          <w:szCs w:val="20"/>
        </w:rPr>
        <w:t xml:space="preserve">Цветочное оформление и газоны </w:t>
      </w:r>
    </w:p>
    <w:p w14:paraId="7A584F7C" w14:textId="77777777" w:rsidR="00E2552F" w:rsidRPr="00E2552F" w:rsidRDefault="00E2552F" w:rsidP="00E2552F">
      <w:pPr>
        <w:jc w:val="left"/>
        <w:rPr>
          <w:rFonts w:ascii="ISOCP" w:hAnsi="ISOCP" w:cs="ISOCP"/>
          <w:b/>
          <w:bCs/>
          <w:i/>
          <w:iCs/>
          <w:szCs w:val="20"/>
        </w:rPr>
      </w:pPr>
    </w:p>
    <w:tbl>
      <w:tblPr>
        <w:tblStyle w:val="11"/>
        <w:tblW w:w="10060" w:type="dxa"/>
        <w:tblLook w:val="04A0" w:firstRow="1" w:lastRow="0" w:firstColumn="1" w:lastColumn="0" w:noHBand="0" w:noVBand="1"/>
      </w:tblPr>
      <w:tblGrid>
        <w:gridCol w:w="846"/>
        <w:gridCol w:w="4818"/>
        <w:gridCol w:w="1419"/>
        <w:gridCol w:w="1558"/>
        <w:gridCol w:w="1419"/>
      </w:tblGrid>
      <w:tr w:rsidR="00DA25AD" w:rsidRPr="00E2552F" w14:paraId="7986F153" w14:textId="77777777" w:rsidTr="00950440">
        <w:tc>
          <w:tcPr>
            <w:tcW w:w="846" w:type="dxa"/>
          </w:tcPr>
          <w:p w14:paraId="77CAEAE9" w14:textId="06F293C9" w:rsidR="00DA25AD" w:rsidRPr="00014179" w:rsidRDefault="00014179" w:rsidP="00950440">
            <w:pPr>
              <w:rPr>
                <w:rFonts w:ascii="Times New Roman" w:hAnsi="Times New Roman"/>
              </w:rPr>
            </w:pPr>
            <w:r w:rsidRPr="00014179">
              <w:rPr>
                <w:rFonts w:ascii="Times New Roman" w:hAnsi="Times New Roman"/>
              </w:rPr>
              <w:t>№</w:t>
            </w:r>
          </w:p>
        </w:tc>
        <w:tc>
          <w:tcPr>
            <w:tcW w:w="4818" w:type="dxa"/>
          </w:tcPr>
          <w:p w14:paraId="3EA2E667" w14:textId="6569567B" w:rsidR="00DA25AD" w:rsidRPr="00014179" w:rsidRDefault="00014179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Наименование</w:t>
            </w:r>
          </w:p>
        </w:tc>
        <w:tc>
          <w:tcPr>
            <w:tcW w:w="1419" w:type="dxa"/>
            <w:vAlign w:val="center"/>
          </w:tcPr>
          <w:p w14:paraId="0A6DDDB4" w14:textId="09455012" w:rsidR="00DA25AD" w:rsidRPr="00014179" w:rsidRDefault="00DA25AD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558" w:type="dxa"/>
            <w:vAlign w:val="center"/>
          </w:tcPr>
          <w:p w14:paraId="33DF0587" w14:textId="31D21E01" w:rsidR="00DA25AD" w:rsidRPr="00014179" w:rsidRDefault="00014179" w:rsidP="00950440">
            <w:pPr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Примечание</w:t>
            </w:r>
          </w:p>
        </w:tc>
        <w:tc>
          <w:tcPr>
            <w:tcW w:w="1419" w:type="dxa"/>
            <w:vAlign w:val="center"/>
          </w:tcPr>
          <w:p w14:paraId="0DE3DC4B" w14:textId="62D06C5E" w:rsidR="00DA25AD" w:rsidRPr="00014179" w:rsidRDefault="00014179" w:rsidP="00950440">
            <w:pPr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Кол-во</w:t>
            </w:r>
          </w:p>
        </w:tc>
      </w:tr>
      <w:tr w:rsidR="00E2552F" w:rsidRPr="00E2552F" w14:paraId="5CB24A98" w14:textId="77777777" w:rsidTr="00950440">
        <w:tc>
          <w:tcPr>
            <w:tcW w:w="846" w:type="dxa"/>
          </w:tcPr>
          <w:p w14:paraId="28EE2F26" w14:textId="2CF806E4" w:rsidR="00E2552F" w:rsidRPr="00014179" w:rsidRDefault="00014179" w:rsidP="00014179">
            <w:pPr>
              <w:rPr>
                <w:rFonts w:ascii="Times New Roman" w:hAnsi="Times New Roman"/>
              </w:rPr>
            </w:pPr>
            <w:r w:rsidRPr="00014179">
              <w:rPr>
                <w:rFonts w:ascii="Times New Roman" w:hAnsi="Times New Roman"/>
              </w:rPr>
              <w:t>1</w:t>
            </w:r>
          </w:p>
        </w:tc>
        <w:tc>
          <w:tcPr>
            <w:tcW w:w="4818" w:type="dxa"/>
          </w:tcPr>
          <w:p w14:paraId="54939C3F" w14:textId="77777777" w:rsidR="00E2552F" w:rsidRPr="00014179" w:rsidRDefault="00E2552F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Общая площадь озеленения, в том числе:</w:t>
            </w:r>
          </w:p>
        </w:tc>
        <w:tc>
          <w:tcPr>
            <w:tcW w:w="1419" w:type="dxa"/>
            <w:vAlign w:val="center"/>
          </w:tcPr>
          <w:p w14:paraId="3DDDF5C1" w14:textId="7E8235EF" w:rsidR="00E2552F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18 666 м2</w:t>
            </w:r>
          </w:p>
        </w:tc>
        <w:tc>
          <w:tcPr>
            <w:tcW w:w="1558" w:type="dxa"/>
            <w:vAlign w:val="center"/>
          </w:tcPr>
          <w:p w14:paraId="0729B0ED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65753655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</w:tr>
      <w:tr w:rsidR="00E2552F" w:rsidRPr="00E2552F" w14:paraId="2D23C260" w14:textId="77777777" w:rsidTr="00950440">
        <w:tc>
          <w:tcPr>
            <w:tcW w:w="846" w:type="dxa"/>
            <w:vAlign w:val="center"/>
          </w:tcPr>
          <w:p w14:paraId="64B4860B" w14:textId="2AA827CA" w:rsidR="00E2552F" w:rsidRPr="00014179" w:rsidRDefault="00950440" w:rsidP="000141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818" w:type="dxa"/>
          </w:tcPr>
          <w:p w14:paraId="7C87491B" w14:textId="77777777" w:rsidR="00E2552F" w:rsidRPr="00014179" w:rsidRDefault="00E2552F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газон посевной проектируемый с добавление растительной земли (высотой 20 см)"</w:t>
            </w:r>
          </w:p>
        </w:tc>
        <w:tc>
          <w:tcPr>
            <w:tcW w:w="1419" w:type="dxa"/>
            <w:vAlign w:val="center"/>
          </w:tcPr>
          <w:p w14:paraId="6D0C8D56" w14:textId="11A07FF6" w:rsidR="00E2552F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14 953,9 м2</w:t>
            </w:r>
          </w:p>
        </w:tc>
        <w:tc>
          <w:tcPr>
            <w:tcW w:w="1558" w:type="dxa"/>
            <w:vAlign w:val="center"/>
          </w:tcPr>
          <w:p w14:paraId="15971840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608A1A67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</w:tr>
      <w:tr w:rsidR="00E2552F" w:rsidRPr="00E2552F" w14:paraId="2A73405E" w14:textId="77777777" w:rsidTr="00950440">
        <w:tc>
          <w:tcPr>
            <w:tcW w:w="846" w:type="dxa"/>
            <w:vAlign w:val="center"/>
          </w:tcPr>
          <w:p w14:paraId="4FE4B85D" w14:textId="4480D050" w:rsidR="00E2552F" w:rsidRPr="00014179" w:rsidRDefault="00950440" w:rsidP="000141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818" w:type="dxa"/>
          </w:tcPr>
          <w:p w14:paraId="1481994F" w14:textId="77777777" w:rsidR="00E2552F" w:rsidRPr="00014179" w:rsidRDefault="00E2552F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цветники</w:t>
            </w:r>
          </w:p>
        </w:tc>
        <w:tc>
          <w:tcPr>
            <w:tcW w:w="1419" w:type="dxa"/>
            <w:vAlign w:val="center"/>
          </w:tcPr>
          <w:p w14:paraId="4AE33727" w14:textId="35A4695A" w:rsidR="00E2552F" w:rsidRPr="00014179" w:rsidRDefault="00014179" w:rsidP="00950440">
            <w:pPr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798,3 м2</w:t>
            </w:r>
          </w:p>
        </w:tc>
        <w:tc>
          <w:tcPr>
            <w:tcW w:w="1558" w:type="dxa"/>
            <w:vAlign w:val="center"/>
          </w:tcPr>
          <w:p w14:paraId="09C7A9A4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4BC39D38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</w:tr>
      <w:tr w:rsidR="00950440" w:rsidRPr="00E2552F" w14:paraId="29F5DDC8" w14:textId="77777777" w:rsidTr="00950440">
        <w:tc>
          <w:tcPr>
            <w:tcW w:w="846" w:type="dxa"/>
            <w:vAlign w:val="center"/>
          </w:tcPr>
          <w:p w14:paraId="22791384" w14:textId="587350AA" w:rsidR="00950440" w:rsidRPr="00014179" w:rsidRDefault="00950440" w:rsidP="00950440">
            <w:pPr>
              <w:rPr>
                <w:rFonts w:ascii="Times New Roman" w:hAnsi="Times New Roman"/>
              </w:rPr>
            </w:pPr>
            <w:r w:rsidRPr="00014179">
              <w:rPr>
                <w:rFonts w:ascii="Times New Roman" w:hAnsi="Times New Roman"/>
              </w:rPr>
              <w:t>А</w:t>
            </w:r>
          </w:p>
        </w:tc>
        <w:tc>
          <w:tcPr>
            <w:tcW w:w="4818" w:type="dxa"/>
          </w:tcPr>
          <w:p w14:paraId="19EE7FBA" w14:textId="16C0537A" w:rsidR="00950440" w:rsidRPr="00014179" w:rsidRDefault="00950440" w:rsidP="00950440">
            <w:pPr>
              <w:jc w:val="left"/>
              <w:rPr>
                <w:rFonts w:ascii="Times New Roman" w:hAnsi="Times New Roman"/>
                <w:iCs/>
              </w:rPr>
            </w:pPr>
            <w:proofErr w:type="spellStart"/>
            <w:r w:rsidRPr="00014179">
              <w:rPr>
                <w:rFonts w:ascii="Times New Roman" w:hAnsi="Times New Roman"/>
                <w:color w:val="000000"/>
              </w:rPr>
              <w:t>Вейник</w:t>
            </w:r>
            <w:proofErr w:type="spellEnd"/>
            <w:r w:rsidRPr="00014179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14179">
              <w:rPr>
                <w:rFonts w:ascii="Times New Roman" w:hAnsi="Times New Roman"/>
                <w:color w:val="000000"/>
              </w:rPr>
              <w:t>остроцветковый</w:t>
            </w:r>
            <w:proofErr w:type="spellEnd"/>
            <w:r w:rsidRPr="00014179">
              <w:rPr>
                <w:rFonts w:ascii="Times New Roman" w:hAnsi="Times New Roman"/>
                <w:color w:val="000000"/>
              </w:rPr>
              <w:t xml:space="preserve"> "Карл </w:t>
            </w:r>
            <w:proofErr w:type="spellStart"/>
            <w:r w:rsidRPr="00014179">
              <w:rPr>
                <w:rFonts w:ascii="Times New Roman" w:hAnsi="Times New Roman"/>
                <w:color w:val="000000"/>
              </w:rPr>
              <w:t>Фёстер</w:t>
            </w:r>
            <w:proofErr w:type="spellEnd"/>
            <w:r w:rsidRPr="00014179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1419" w:type="dxa"/>
            <w:vAlign w:val="center"/>
          </w:tcPr>
          <w:p w14:paraId="6DA6D510" w14:textId="58D8FC52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412,7 м2</w:t>
            </w:r>
          </w:p>
        </w:tc>
        <w:tc>
          <w:tcPr>
            <w:tcW w:w="1558" w:type="dxa"/>
            <w:vAlign w:val="center"/>
          </w:tcPr>
          <w:p w14:paraId="3448C67E" w14:textId="10117DDB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Рассада стандартом не менее С2</w:t>
            </w:r>
          </w:p>
        </w:tc>
        <w:tc>
          <w:tcPr>
            <w:tcW w:w="1419" w:type="dxa"/>
            <w:vAlign w:val="center"/>
          </w:tcPr>
          <w:p w14:paraId="66F39707" w14:textId="5F3B0ACF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3 719 шт.</w:t>
            </w:r>
          </w:p>
        </w:tc>
      </w:tr>
      <w:tr w:rsidR="00950440" w:rsidRPr="00E2552F" w14:paraId="3995055B" w14:textId="77777777" w:rsidTr="00950440">
        <w:tc>
          <w:tcPr>
            <w:tcW w:w="846" w:type="dxa"/>
            <w:vAlign w:val="center"/>
          </w:tcPr>
          <w:p w14:paraId="584A0D42" w14:textId="5516306E" w:rsidR="00950440" w:rsidRPr="00014179" w:rsidRDefault="00950440" w:rsidP="00950440">
            <w:pPr>
              <w:rPr>
                <w:rFonts w:ascii="Times New Roman" w:hAnsi="Times New Roman"/>
              </w:rPr>
            </w:pPr>
            <w:r w:rsidRPr="00014179">
              <w:rPr>
                <w:rFonts w:ascii="Times New Roman" w:hAnsi="Times New Roman"/>
              </w:rPr>
              <w:t>Б</w:t>
            </w:r>
          </w:p>
        </w:tc>
        <w:tc>
          <w:tcPr>
            <w:tcW w:w="4818" w:type="dxa"/>
          </w:tcPr>
          <w:p w14:paraId="2BEB8162" w14:textId="0F49BD33" w:rsidR="00950440" w:rsidRPr="00014179" w:rsidRDefault="00950440" w:rsidP="00950440">
            <w:pPr>
              <w:jc w:val="left"/>
              <w:rPr>
                <w:rFonts w:ascii="Times New Roman" w:hAnsi="Times New Roman"/>
                <w:iCs/>
              </w:rPr>
            </w:pPr>
            <w:proofErr w:type="spellStart"/>
            <w:r w:rsidRPr="00014179">
              <w:rPr>
                <w:rFonts w:ascii="Times New Roman" w:hAnsi="Times New Roman"/>
                <w:color w:val="000000"/>
              </w:rPr>
              <w:t>Бруннера</w:t>
            </w:r>
            <w:proofErr w:type="spellEnd"/>
            <w:r w:rsidRPr="00014179">
              <w:rPr>
                <w:rFonts w:ascii="Times New Roman" w:hAnsi="Times New Roman"/>
                <w:color w:val="000000"/>
              </w:rPr>
              <w:t xml:space="preserve"> крупнолистная "Мистер Морс"</w:t>
            </w:r>
          </w:p>
        </w:tc>
        <w:tc>
          <w:tcPr>
            <w:tcW w:w="1419" w:type="dxa"/>
            <w:vAlign w:val="center"/>
          </w:tcPr>
          <w:p w14:paraId="04CF4F5E" w14:textId="7B04B41C" w:rsidR="00950440" w:rsidRPr="00014179" w:rsidRDefault="00B24C0F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162,8 м2</w:t>
            </w:r>
          </w:p>
        </w:tc>
        <w:tc>
          <w:tcPr>
            <w:tcW w:w="1558" w:type="dxa"/>
            <w:vAlign w:val="center"/>
          </w:tcPr>
          <w:p w14:paraId="2024768F" w14:textId="4CB9B188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Рассада стандартом не менее С2</w:t>
            </w:r>
          </w:p>
        </w:tc>
        <w:tc>
          <w:tcPr>
            <w:tcW w:w="1419" w:type="dxa"/>
            <w:vAlign w:val="center"/>
          </w:tcPr>
          <w:p w14:paraId="31E50246" w14:textId="5A10E49F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1 478 шт.</w:t>
            </w:r>
          </w:p>
        </w:tc>
      </w:tr>
      <w:tr w:rsidR="00950440" w:rsidRPr="00E2552F" w14:paraId="19D6DA71" w14:textId="77777777" w:rsidTr="00950440">
        <w:tc>
          <w:tcPr>
            <w:tcW w:w="846" w:type="dxa"/>
            <w:vAlign w:val="center"/>
          </w:tcPr>
          <w:p w14:paraId="7872A782" w14:textId="00C7FC14" w:rsidR="00950440" w:rsidRPr="00014179" w:rsidRDefault="00950440" w:rsidP="00950440">
            <w:pPr>
              <w:rPr>
                <w:rFonts w:ascii="Times New Roman" w:hAnsi="Times New Roman"/>
              </w:rPr>
            </w:pPr>
            <w:r w:rsidRPr="00014179">
              <w:rPr>
                <w:rFonts w:ascii="Times New Roman" w:hAnsi="Times New Roman"/>
              </w:rPr>
              <w:t>В</w:t>
            </w:r>
          </w:p>
        </w:tc>
        <w:tc>
          <w:tcPr>
            <w:tcW w:w="4818" w:type="dxa"/>
          </w:tcPr>
          <w:p w14:paraId="61912DD8" w14:textId="4B5A28E8" w:rsidR="00950440" w:rsidRPr="00014179" w:rsidRDefault="00950440" w:rsidP="00950440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color w:val="000000"/>
              </w:rPr>
              <w:t xml:space="preserve">Хоста </w:t>
            </w:r>
            <w:proofErr w:type="spellStart"/>
            <w:r w:rsidRPr="00014179">
              <w:rPr>
                <w:rFonts w:ascii="Times New Roman" w:hAnsi="Times New Roman"/>
                <w:color w:val="000000"/>
              </w:rPr>
              <w:t>Barbara</w:t>
            </w:r>
            <w:proofErr w:type="spellEnd"/>
            <w:r w:rsidRPr="00014179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014179">
              <w:rPr>
                <w:rFonts w:ascii="Times New Roman" w:hAnsi="Times New Roman"/>
                <w:color w:val="000000"/>
              </w:rPr>
              <w:t>Ann</w:t>
            </w:r>
            <w:proofErr w:type="spellEnd"/>
          </w:p>
        </w:tc>
        <w:tc>
          <w:tcPr>
            <w:tcW w:w="1419" w:type="dxa"/>
            <w:vAlign w:val="center"/>
          </w:tcPr>
          <w:p w14:paraId="1998AEFB" w14:textId="3C1FA25E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222,8 м2</w:t>
            </w:r>
          </w:p>
        </w:tc>
        <w:tc>
          <w:tcPr>
            <w:tcW w:w="1558" w:type="dxa"/>
            <w:vAlign w:val="center"/>
          </w:tcPr>
          <w:p w14:paraId="117DA229" w14:textId="7A8A2184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Рассада стандартом не менее С2</w:t>
            </w:r>
          </w:p>
        </w:tc>
        <w:tc>
          <w:tcPr>
            <w:tcW w:w="1419" w:type="dxa"/>
            <w:vAlign w:val="center"/>
          </w:tcPr>
          <w:p w14:paraId="1BC2C39B" w14:textId="429D4CBF" w:rsidR="00950440" w:rsidRPr="00014179" w:rsidRDefault="00950440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1 341 шт.</w:t>
            </w:r>
          </w:p>
        </w:tc>
      </w:tr>
      <w:tr w:rsidR="00E2552F" w:rsidRPr="00E2552F" w14:paraId="6C5F6F6C" w14:textId="77777777" w:rsidTr="00950440">
        <w:tc>
          <w:tcPr>
            <w:tcW w:w="846" w:type="dxa"/>
            <w:vAlign w:val="center"/>
          </w:tcPr>
          <w:p w14:paraId="24FB4A4E" w14:textId="3E75B46F" w:rsidR="00E2552F" w:rsidRPr="00014179" w:rsidRDefault="00950440" w:rsidP="000141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818" w:type="dxa"/>
          </w:tcPr>
          <w:p w14:paraId="575E486F" w14:textId="77777777" w:rsidR="00E2552F" w:rsidRPr="00014179" w:rsidRDefault="00E2552F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мульчирующий слой из щепы толщиной 5 см под цветники</w:t>
            </w:r>
          </w:p>
        </w:tc>
        <w:tc>
          <w:tcPr>
            <w:tcW w:w="1419" w:type="dxa"/>
            <w:vAlign w:val="center"/>
          </w:tcPr>
          <w:p w14:paraId="570DA9B5" w14:textId="440C32EE" w:rsidR="00E2552F" w:rsidRPr="00014179" w:rsidRDefault="00014179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906,6 м2</w:t>
            </w:r>
          </w:p>
        </w:tc>
        <w:tc>
          <w:tcPr>
            <w:tcW w:w="1558" w:type="dxa"/>
            <w:vAlign w:val="center"/>
          </w:tcPr>
          <w:p w14:paraId="4234675C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6F6E0FC2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</w:tr>
      <w:tr w:rsidR="00E2552F" w:rsidRPr="00E2552F" w14:paraId="4587C56B" w14:textId="77777777" w:rsidTr="00950440">
        <w:tc>
          <w:tcPr>
            <w:tcW w:w="846" w:type="dxa"/>
            <w:vAlign w:val="center"/>
          </w:tcPr>
          <w:p w14:paraId="24427C72" w14:textId="60A9E93C" w:rsidR="00E2552F" w:rsidRPr="00014179" w:rsidRDefault="00950440" w:rsidP="000141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818" w:type="dxa"/>
          </w:tcPr>
          <w:p w14:paraId="25ACDEC8" w14:textId="77777777" w:rsidR="00E2552F" w:rsidRPr="00014179" w:rsidRDefault="00E2552F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мульчирующий слой из щепы толщиной 5 см под кустарник и живую изгородь</w:t>
            </w:r>
          </w:p>
        </w:tc>
        <w:tc>
          <w:tcPr>
            <w:tcW w:w="1419" w:type="dxa"/>
            <w:vAlign w:val="center"/>
          </w:tcPr>
          <w:p w14:paraId="73EB6F6D" w14:textId="072C1091" w:rsidR="00E2552F" w:rsidRPr="00014179" w:rsidRDefault="00014179" w:rsidP="0095044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2 913,8 м2</w:t>
            </w:r>
          </w:p>
        </w:tc>
        <w:tc>
          <w:tcPr>
            <w:tcW w:w="1558" w:type="dxa"/>
            <w:vAlign w:val="center"/>
          </w:tcPr>
          <w:p w14:paraId="2A1EA175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7424DEE4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</w:tr>
      <w:tr w:rsidR="00014179" w:rsidRPr="00E2552F" w14:paraId="1FA58162" w14:textId="77777777" w:rsidTr="00950440">
        <w:tc>
          <w:tcPr>
            <w:tcW w:w="846" w:type="dxa"/>
            <w:vAlign w:val="center"/>
          </w:tcPr>
          <w:p w14:paraId="298C302E" w14:textId="20FD4137" w:rsidR="00014179" w:rsidRPr="00014179" w:rsidRDefault="00950440" w:rsidP="000141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818" w:type="dxa"/>
          </w:tcPr>
          <w:p w14:paraId="02210D83" w14:textId="71833F14" w:rsidR="00014179" w:rsidRPr="00014179" w:rsidRDefault="00014179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color w:val="000000"/>
              </w:rPr>
              <w:t>пластиковый бордюр "Кантри"</w:t>
            </w:r>
          </w:p>
        </w:tc>
        <w:tc>
          <w:tcPr>
            <w:tcW w:w="1419" w:type="dxa"/>
            <w:vAlign w:val="center"/>
          </w:tcPr>
          <w:p w14:paraId="491001ED" w14:textId="6073478B" w:rsidR="00014179" w:rsidRPr="00014179" w:rsidRDefault="00014179" w:rsidP="00950440">
            <w:pPr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6 347 м</w:t>
            </w:r>
          </w:p>
        </w:tc>
        <w:tc>
          <w:tcPr>
            <w:tcW w:w="1558" w:type="dxa"/>
            <w:vAlign w:val="center"/>
          </w:tcPr>
          <w:p w14:paraId="0626C8CE" w14:textId="77777777" w:rsidR="00014179" w:rsidRPr="00014179" w:rsidRDefault="00014179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18F239F1" w14:textId="77777777" w:rsidR="00014179" w:rsidRPr="00014179" w:rsidRDefault="00014179" w:rsidP="00950440">
            <w:pPr>
              <w:rPr>
                <w:rFonts w:ascii="Times New Roman" w:hAnsi="Times New Roman"/>
                <w:iCs/>
              </w:rPr>
            </w:pPr>
          </w:p>
        </w:tc>
      </w:tr>
      <w:tr w:rsidR="00E2552F" w:rsidRPr="00E2552F" w14:paraId="43849A29" w14:textId="77777777" w:rsidTr="00950440">
        <w:tc>
          <w:tcPr>
            <w:tcW w:w="846" w:type="dxa"/>
            <w:vAlign w:val="center"/>
          </w:tcPr>
          <w:p w14:paraId="04AD65A1" w14:textId="20D2BA4B" w:rsidR="00E2552F" w:rsidRPr="00014179" w:rsidRDefault="00950440" w:rsidP="0001417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4818" w:type="dxa"/>
          </w:tcPr>
          <w:p w14:paraId="0B20771B" w14:textId="77777777" w:rsidR="00E2552F" w:rsidRPr="00014179" w:rsidRDefault="00E2552F" w:rsidP="00E2552F">
            <w:pPr>
              <w:jc w:val="left"/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корневой барьер</w:t>
            </w:r>
          </w:p>
        </w:tc>
        <w:tc>
          <w:tcPr>
            <w:tcW w:w="1419" w:type="dxa"/>
            <w:vAlign w:val="center"/>
          </w:tcPr>
          <w:p w14:paraId="77860153" w14:textId="02493557" w:rsidR="00E2552F" w:rsidRPr="00014179" w:rsidRDefault="00014179" w:rsidP="00950440">
            <w:pPr>
              <w:rPr>
                <w:rFonts w:ascii="Times New Roman" w:hAnsi="Times New Roman"/>
                <w:iCs/>
              </w:rPr>
            </w:pPr>
            <w:r w:rsidRPr="00014179">
              <w:rPr>
                <w:rFonts w:ascii="Times New Roman" w:hAnsi="Times New Roman"/>
                <w:iCs/>
              </w:rPr>
              <w:t>2 925,9 м</w:t>
            </w:r>
          </w:p>
        </w:tc>
        <w:tc>
          <w:tcPr>
            <w:tcW w:w="1558" w:type="dxa"/>
            <w:vAlign w:val="center"/>
          </w:tcPr>
          <w:p w14:paraId="6AEDC808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  <w:tc>
          <w:tcPr>
            <w:tcW w:w="1419" w:type="dxa"/>
            <w:vAlign w:val="center"/>
          </w:tcPr>
          <w:p w14:paraId="3F1FD6EA" w14:textId="77777777" w:rsidR="00E2552F" w:rsidRPr="00014179" w:rsidRDefault="00E2552F" w:rsidP="00950440">
            <w:pPr>
              <w:rPr>
                <w:rFonts w:ascii="Times New Roman" w:hAnsi="Times New Roman"/>
                <w:iCs/>
              </w:rPr>
            </w:pPr>
          </w:p>
        </w:tc>
      </w:tr>
    </w:tbl>
    <w:p w14:paraId="511AF7DA" w14:textId="77777777" w:rsidR="00E2552F" w:rsidRPr="00E2552F" w:rsidRDefault="00E2552F" w:rsidP="00E2552F">
      <w:pPr>
        <w:jc w:val="left"/>
        <w:rPr>
          <w:szCs w:val="20"/>
        </w:rPr>
      </w:pPr>
    </w:p>
    <w:p w14:paraId="12A341B0" w14:textId="5171BB33" w:rsidR="00E2552F" w:rsidRDefault="00E2552F" w:rsidP="00B24C0F">
      <w:pPr>
        <w:pStyle w:val="1"/>
        <w:numPr>
          <w:ilvl w:val="0"/>
          <w:numId w:val="12"/>
        </w:numPr>
        <w:jc w:val="both"/>
        <w:rPr>
          <w:rFonts w:ascii="Times New Roman" w:hAnsi="Times New Roman"/>
        </w:rPr>
      </w:pPr>
      <w:bookmarkStart w:id="20" w:name="_Toc186035318"/>
      <w:bookmarkStart w:id="21" w:name="_Toc235723641"/>
      <w:r w:rsidRPr="00B24C0F">
        <w:rPr>
          <w:rFonts w:ascii="Times New Roman" w:hAnsi="Times New Roman"/>
        </w:rPr>
        <w:t>Рекомендации по созданию древесно-кустарниковых насаждений, цветников и газонов</w:t>
      </w:r>
      <w:bookmarkEnd w:id="20"/>
      <w:bookmarkEnd w:id="21"/>
    </w:p>
    <w:p w14:paraId="1327631B" w14:textId="77777777" w:rsidR="00B24C0F" w:rsidRPr="00B24C0F" w:rsidRDefault="00B24C0F" w:rsidP="00B24C0F">
      <w:pPr>
        <w:rPr>
          <w:lang w:eastAsia="en-US"/>
        </w:rPr>
      </w:pPr>
    </w:p>
    <w:p w14:paraId="1C1BA819" w14:textId="3C41DBC9" w:rsidR="00E2552F" w:rsidRPr="00B24C0F" w:rsidRDefault="00B24C0F" w:rsidP="00B24C0F">
      <w:pPr>
        <w:pStyle w:val="af"/>
        <w:ind w:left="1418"/>
        <w:jc w:val="left"/>
        <w:rPr>
          <w:rFonts w:ascii="Times New Roman" w:hAnsi="Times New Roman" w:cs="Times New Roman"/>
          <w:b/>
        </w:rPr>
      </w:pPr>
      <w:bookmarkStart w:id="22" w:name="_Toc185252402"/>
      <w:bookmarkStart w:id="23" w:name="_Toc185436127"/>
      <w:bookmarkStart w:id="24" w:name="_Toc185587015"/>
      <w:bookmarkStart w:id="25" w:name="_Toc185587310"/>
      <w:bookmarkStart w:id="26" w:name="_Toc186035319"/>
      <w:bookmarkStart w:id="27" w:name="_Toc235723642"/>
      <w:r w:rsidRPr="00B24C0F">
        <w:rPr>
          <w:rFonts w:ascii="Times New Roman" w:hAnsi="Times New Roman" w:cs="Times New Roman"/>
          <w:b/>
        </w:rPr>
        <w:t xml:space="preserve">1. </w:t>
      </w:r>
      <w:r w:rsidR="00E2552F" w:rsidRPr="00B24C0F">
        <w:rPr>
          <w:rFonts w:ascii="Times New Roman" w:hAnsi="Times New Roman" w:cs="Times New Roman"/>
          <w:b/>
        </w:rPr>
        <w:t>Посадка деревьев и кустарников</w:t>
      </w:r>
      <w:bookmarkEnd w:id="22"/>
      <w:bookmarkEnd w:id="23"/>
      <w:bookmarkEnd w:id="24"/>
      <w:bookmarkEnd w:id="25"/>
      <w:bookmarkEnd w:id="26"/>
      <w:bookmarkEnd w:id="27"/>
    </w:p>
    <w:p w14:paraId="6C0C9288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Посадка деревьев и кустарников является основным производственным процессом на объектах озеленения, от правильности выполнения которого во многом зависит состояние зеленых насаждений в дальнейшем. Весь технологический процесс посадки растений состоит из следующих основных этапов: выкопка, упаковка, транспортировка, хранение, подготовка посадочных мест, посадка растений.</w:t>
      </w:r>
    </w:p>
    <w:p w14:paraId="395E683D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При посадке деревьев и кустарников особое внимание уделяется срокам проведения работ. Наиболее оптимальное время посадки - весна и осень, когда растения находятся в естественном безлиственном состоянии или в состоянии пониженной активности физиологических процессов. </w:t>
      </w:r>
    </w:p>
    <w:p w14:paraId="75D1B74F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Подготавливаются посадочные места соответствующих размеров. Стенки ям зачищают лопатами вручную и делают отвесными. Дно ям взрыхляют на глубину до 15 см. Затем насыпается слой растительной земли - «подушка», толщиной 25 см, которая выравнивается, трамбуется. Центр ямы отмечается колышком для центрирования растения при посадке. Ком засыпается растительной землей с послойным </w:t>
      </w:r>
      <w:proofErr w:type="spellStart"/>
      <w:r w:rsidRPr="00E2552F">
        <w:t>утрамбовыванием</w:t>
      </w:r>
      <w:proofErr w:type="spellEnd"/>
      <w:r w:rsidRPr="00E2552F">
        <w:t xml:space="preserve"> земли вокруг него. Устраивается лунка, площадью равной площади сечения посадочной ямы и валик с целью устранения растекания воды при поливе. Также, при посадке посадочные ямы и траншеи необходимо засыпать почвенно-грунтовой смесью, содержащей 50% грунта, полученного в результате выемки. Вывоз местного грунта рекомендуется производить на подмосковные полигоны. </w:t>
      </w:r>
    </w:p>
    <w:p w14:paraId="09725906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В соответствии с Постановлением Правительства Москвы № 743 от 10 сентября 2002 г., об утверждении Правил создания, содержания и охраны зеленых насаждений г. Москвы, завозимая растительная земля должна соответствовать сертификату качества на использование растительной земли с данными агрохимического анализа. </w:t>
      </w:r>
    </w:p>
    <w:p w14:paraId="02CDF075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Привезенный из питомника посадочный материал должен быть немедленно разгружен. Необходимо как можно раньше начать посадки деревьев и кустарников в заранее подготовленные посадочные места. На временное хранение посадочный материал оставляют в специальных </w:t>
      </w:r>
      <w:proofErr w:type="spellStart"/>
      <w:r w:rsidRPr="00E2552F">
        <w:t>прикопах</w:t>
      </w:r>
      <w:proofErr w:type="spellEnd"/>
      <w:r w:rsidRPr="00E2552F">
        <w:t xml:space="preserve"> непосредственно на объекте. </w:t>
      </w:r>
    </w:p>
    <w:p w14:paraId="318E719A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При выполнении посадочных работ необходимо обеспечить соблюдение правил и норм, принятых при создании зеленых насаждений в г. Москве (4). Посадочный материал должен соответствовать по качеству и параметрам требованиям, установленным государственным стандартом (ГОСТ 24909-81 с изменениями от 01.12.97, ГОСТ 25769-83 с изменениями от 01.01.89, ГОСТ 26869-86) и стандартам Департамента природопользования и охраны </w:t>
      </w:r>
      <w:r w:rsidRPr="00E2552F">
        <w:lastRenderedPageBreak/>
        <w:t>окружающей среды*. Саженцы должны иметь симметричную крону, очищенную от сухих и поврежденных ветвей, прямой штамб и здоровую корневую систему. На саженцах не должно быть механических повреждений, а также признаков поражения болезнями и вредителями.</w:t>
      </w:r>
    </w:p>
    <w:p w14:paraId="40A8E429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Деревья и кустарники следует высаживать в соответствии со строительными нормами и правилами, в частности, регламентируются расстояния от стен зданий и различных сооружений до места посадки растений (СНиП и МГСН 1.01-99). </w:t>
      </w:r>
    </w:p>
    <w:p w14:paraId="2A45C0C1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В условиях города необходимо обязательное внесение препаратов органического происхождения, направленных на улучшение структуры, биологической активности и водно-воздушного режима почвы, а также более полного обеспечения растений элементами питания. </w:t>
      </w:r>
    </w:p>
    <w:p w14:paraId="51006702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Рекомендуется применять органические удобрения жидких форм и компосты. </w:t>
      </w:r>
    </w:p>
    <w:p w14:paraId="177C88BA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Нормы и кратность применения органических удобрений в форме компостов - "</w:t>
      </w:r>
      <w:proofErr w:type="spellStart"/>
      <w:r w:rsidRPr="00E2552F">
        <w:t>Суперкомпост</w:t>
      </w:r>
      <w:proofErr w:type="spellEnd"/>
      <w:r w:rsidRPr="00E2552F">
        <w:t xml:space="preserve"> </w:t>
      </w:r>
      <w:proofErr w:type="spellStart"/>
      <w:r w:rsidRPr="00E2552F">
        <w:t>Пикса</w:t>
      </w:r>
      <w:proofErr w:type="spellEnd"/>
      <w:r w:rsidRPr="00E2552F">
        <w:t>" ТУ 9841-003-45420372-99 и биокомпост "</w:t>
      </w:r>
      <w:proofErr w:type="spellStart"/>
      <w:r w:rsidRPr="00E2552F">
        <w:t>Неоорганик</w:t>
      </w:r>
      <w:proofErr w:type="spellEnd"/>
      <w:r w:rsidRPr="00E2552F">
        <w:t xml:space="preserve">" ТУ-9291-001-52714447-2000. </w:t>
      </w:r>
    </w:p>
    <w:p w14:paraId="1F96089C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Подкормку насаждений необходимо проводить в период вегетации растений путем внесения компостов на поверхность приствольного круга деревьев. После внесения компосты заделывают в почву на глубину до 10 см под деревьями и до 8 см под кустарниками.</w:t>
      </w:r>
    </w:p>
    <w:p w14:paraId="59D5159F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Табл. - Нормы и кратность внесения компостов "</w:t>
      </w:r>
      <w:proofErr w:type="spellStart"/>
      <w:r w:rsidRPr="00E2552F">
        <w:t>Суперкомпост</w:t>
      </w:r>
      <w:proofErr w:type="spellEnd"/>
      <w:r w:rsidRPr="00E2552F">
        <w:t xml:space="preserve"> </w:t>
      </w:r>
      <w:proofErr w:type="spellStart"/>
      <w:r w:rsidRPr="00E2552F">
        <w:t>Пикса</w:t>
      </w:r>
      <w:proofErr w:type="spellEnd"/>
      <w:r w:rsidRPr="00E2552F">
        <w:t>" и "</w:t>
      </w:r>
      <w:proofErr w:type="spellStart"/>
      <w:r w:rsidRPr="00E2552F">
        <w:t>Неоорганик</w:t>
      </w:r>
      <w:proofErr w:type="spellEnd"/>
      <w:r w:rsidRPr="00E2552F">
        <w:t>"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534"/>
        <w:gridCol w:w="2379"/>
        <w:gridCol w:w="2207"/>
        <w:gridCol w:w="1900"/>
        <w:gridCol w:w="2756"/>
      </w:tblGrid>
      <w:tr w:rsidR="00E2552F" w:rsidRPr="00E2552F" w14:paraId="205A2874" w14:textId="77777777" w:rsidTr="00B24C0F">
        <w:trPr>
          <w:trHeight w:val="288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B6381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NN</w:t>
            </w:r>
          </w:p>
        </w:tc>
        <w:tc>
          <w:tcPr>
            <w:tcW w:w="2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53788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Городские объекты</w:t>
            </w:r>
          </w:p>
        </w:tc>
        <w:tc>
          <w:tcPr>
            <w:tcW w:w="41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005D48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Нормы внесения компоста</w:t>
            </w:r>
          </w:p>
        </w:tc>
        <w:tc>
          <w:tcPr>
            <w:tcW w:w="2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77D2F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Кратность внесения</w:t>
            </w:r>
          </w:p>
        </w:tc>
      </w:tr>
      <w:tr w:rsidR="00E2552F" w:rsidRPr="00E2552F" w14:paraId="41FD76DE" w14:textId="77777777" w:rsidTr="00B24C0F">
        <w:trPr>
          <w:trHeight w:val="30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9C58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2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0AA45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0EBCA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«</w:t>
            </w:r>
            <w:proofErr w:type="spellStart"/>
            <w:r w:rsidRPr="00E2552F">
              <w:rPr>
                <w:color w:val="000000"/>
                <w:sz w:val="22"/>
                <w:szCs w:val="22"/>
              </w:rPr>
              <w:t>Суперкомпост</w:t>
            </w:r>
            <w:proofErr w:type="spellEnd"/>
            <w:r w:rsidRPr="00E2552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2552F">
              <w:rPr>
                <w:color w:val="000000"/>
                <w:sz w:val="22"/>
                <w:szCs w:val="22"/>
              </w:rPr>
              <w:t>Пикса</w:t>
            </w:r>
            <w:proofErr w:type="spellEnd"/>
            <w:r w:rsidRPr="00E2552F">
              <w:rPr>
                <w:color w:val="000000"/>
                <w:sz w:val="22"/>
                <w:szCs w:val="22"/>
              </w:rPr>
              <w:t xml:space="preserve">»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26C3E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«</w:t>
            </w:r>
            <w:proofErr w:type="spellStart"/>
            <w:r w:rsidRPr="00E2552F">
              <w:rPr>
                <w:color w:val="000000"/>
                <w:sz w:val="22"/>
                <w:szCs w:val="22"/>
              </w:rPr>
              <w:t>Неоорганик</w:t>
            </w:r>
            <w:proofErr w:type="spellEnd"/>
            <w:r w:rsidRPr="00E2552F">
              <w:rPr>
                <w:color w:val="000000"/>
                <w:sz w:val="22"/>
                <w:szCs w:val="22"/>
              </w:rPr>
              <w:t xml:space="preserve">» </w:t>
            </w:r>
          </w:p>
        </w:tc>
        <w:tc>
          <w:tcPr>
            <w:tcW w:w="2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416B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3B58AEAA" w14:textId="77777777" w:rsidTr="00B24C0F">
        <w:trPr>
          <w:trHeight w:val="288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0A0D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C61AC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Деревья:  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BBF23A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86BE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6019D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 раз в 2-3 года</w:t>
            </w:r>
          </w:p>
        </w:tc>
      </w:tr>
      <w:tr w:rsidR="00E2552F" w:rsidRPr="00E2552F" w14:paraId="1DAF33C5" w14:textId="77777777" w:rsidTr="00B24C0F">
        <w:trPr>
          <w:trHeight w:val="288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1864D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A09F3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возрастом до 15 лет 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C57D1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 кг/м2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AAAB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2 кг/м2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2F5E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6AA07735" w14:textId="77777777" w:rsidTr="00B24C0F">
        <w:trPr>
          <w:trHeight w:val="288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1C18A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AB514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возрастом 15-35 лет 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1BA53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2 кг/м2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D7F2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4 кг/м2 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A37EE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10EB820B" w14:textId="77777777" w:rsidTr="00B24C0F">
        <w:trPr>
          <w:trHeight w:val="288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A0C9D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2AD25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возрастом 35-50 лет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90A34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2,5-3 кг/м2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5BB6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4-5 кг/м2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2D01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5A7A1280" w14:textId="77777777" w:rsidTr="00B24C0F">
        <w:trPr>
          <w:trHeight w:val="552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88B15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C691D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возрастом старше 50 лет 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95821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5-6 кг/м2</w:t>
            </w:r>
            <w:r w:rsidRPr="00E2552F">
              <w:rPr>
                <w:color w:val="000000"/>
                <w:sz w:val="22"/>
                <w:szCs w:val="22"/>
              </w:rPr>
              <w:br/>
              <w:t>приствольного круга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68E41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2A28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2304FB4F" w14:textId="77777777" w:rsidTr="00B24C0F">
        <w:trPr>
          <w:trHeight w:val="552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4ADC4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AF5F1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Кустарники одиночные и в группах: 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A122A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7B983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B1C8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19BEC10C" w14:textId="77777777" w:rsidTr="00B24C0F">
        <w:trPr>
          <w:trHeight w:val="288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BB47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24167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1-3 года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93BF25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0,5 кг под куст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8C728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1,0 кг под куст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25C5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4F39C27B" w14:textId="77777777" w:rsidTr="00B24C0F">
        <w:trPr>
          <w:trHeight w:val="288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0B1F7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82AF2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свыше 3 лет 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45410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1,0 кг под куст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9D4F6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1,5 кг под куст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B19D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658C4CA6" w14:textId="77777777" w:rsidTr="00B24C0F">
        <w:trPr>
          <w:trHeight w:val="552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6B87B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031AF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Кустарники в живых изгородях </w:t>
            </w:r>
          </w:p>
        </w:tc>
        <w:tc>
          <w:tcPr>
            <w:tcW w:w="41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EC8BC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2 кг/м2</w:t>
            </w:r>
          </w:p>
        </w:tc>
        <w:tc>
          <w:tcPr>
            <w:tcW w:w="27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BD0C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E2552F" w:rsidRPr="00E2552F" w14:paraId="079DAEFA" w14:textId="77777777" w:rsidTr="00B24C0F">
        <w:trPr>
          <w:trHeight w:val="82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56D98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A52A3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Газоны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0F8B4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1,5 кг/м2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1E1C9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2 кг/м2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D867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На партерных 1 раз в 2 года</w:t>
            </w:r>
            <w:r w:rsidRPr="00E2552F">
              <w:rPr>
                <w:color w:val="000000"/>
                <w:sz w:val="22"/>
                <w:szCs w:val="22"/>
              </w:rPr>
              <w:br/>
              <w:t>Обыкновенных- 1 раз в 3-4 года</w:t>
            </w:r>
            <w:r w:rsidRPr="00E2552F">
              <w:rPr>
                <w:color w:val="000000"/>
                <w:sz w:val="22"/>
                <w:szCs w:val="22"/>
              </w:rPr>
              <w:br/>
              <w:t>Спортивных - несколько раз в год</w:t>
            </w:r>
          </w:p>
        </w:tc>
      </w:tr>
      <w:tr w:rsidR="00E2552F" w:rsidRPr="00E2552F" w14:paraId="5FB89202" w14:textId="77777777" w:rsidTr="00B24C0F">
        <w:trPr>
          <w:trHeight w:val="552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E7234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01660" w14:textId="77777777" w:rsidR="00E2552F" w:rsidRPr="00E2552F" w:rsidRDefault="00E2552F" w:rsidP="00E2552F">
            <w:pPr>
              <w:jc w:val="left"/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 xml:space="preserve">Цветники из многолетних растений </w:t>
            </w:r>
          </w:p>
        </w:tc>
        <w:tc>
          <w:tcPr>
            <w:tcW w:w="41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72069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1,5 кг/м2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35D8B" w14:textId="77777777" w:rsidR="00E2552F" w:rsidRPr="00E2552F" w:rsidRDefault="00E2552F" w:rsidP="00E2552F">
            <w:pPr>
              <w:rPr>
                <w:color w:val="000000"/>
                <w:sz w:val="22"/>
                <w:szCs w:val="22"/>
              </w:rPr>
            </w:pPr>
            <w:r w:rsidRPr="00E2552F">
              <w:rPr>
                <w:color w:val="000000"/>
                <w:sz w:val="22"/>
                <w:szCs w:val="22"/>
              </w:rPr>
              <w:t>1 раз в год</w:t>
            </w:r>
          </w:p>
        </w:tc>
      </w:tr>
    </w:tbl>
    <w:p w14:paraId="46C641F3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</w:p>
    <w:p w14:paraId="3EDCDE58" w14:textId="2BCC6D9A" w:rsidR="00E2552F" w:rsidRPr="00B24C0F" w:rsidRDefault="00B24C0F" w:rsidP="00B24C0F">
      <w:pPr>
        <w:pStyle w:val="af"/>
        <w:ind w:left="1418" w:hanging="142"/>
        <w:jc w:val="left"/>
        <w:rPr>
          <w:rFonts w:ascii="Times New Roman" w:hAnsi="Times New Roman" w:cs="Times New Roman"/>
          <w:b/>
        </w:rPr>
      </w:pPr>
      <w:bookmarkStart w:id="28" w:name="_Toc162364037"/>
      <w:bookmarkStart w:id="29" w:name="_Toc186035320"/>
      <w:bookmarkStart w:id="30" w:name="_Toc235723643"/>
      <w:r w:rsidRPr="00B24C0F">
        <w:rPr>
          <w:rFonts w:ascii="Times New Roman" w:hAnsi="Times New Roman" w:cs="Times New Roman"/>
          <w:b/>
        </w:rPr>
        <w:t xml:space="preserve">2. </w:t>
      </w:r>
      <w:r w:rsidR="00E2552F" w:rsidRPr="00B24C0F">
        <w:rPr>
          <w:rFonts w:ascii="Times New Roman" w:hAnsi="Times New Roman" w:cs="Times New Roman"/>
          <w:b/>
        </w:rPr>
        <w:t>Посадка газона</w:t>
      </w:r>
      <w:bookmarkEnd w:id="28"/>
      <w:bookmarkEnd w:id="29"/>
      <w:bookmarkEnd w:id="30"/>
    </w:p>
    <w:p w14:paraId="3A4AB25B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lastRenderedPageBreak/>
        <w:t>На территории данного объекта запланировано восстановление газона. Основные требования к газонам - устойчивость к механическим повреждениям, долговечность, декоративность, теневыносливость.</w:t>
      </w:r>
    </w:p>
    <w:p w14:paraId="5EA92579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Агротехника восстановление газона предусматривает следующие операции:</w:t>
      </w:r>
    </w:p>
    <w:p w14:paraId="1A0F79B0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подготовка почвы;</w:t>
      </w:r>
    </w:p>
    <w:p w14:paraId="5EBC0989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устройство газона;</w:t>
      </w:r>
    </w:p>
    <w:p w14:paraId="6EC6BA3D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внесение удобрений;</w:t>
      </w:r>
    </w:p>
    <w:p w14:paraId="58E39E76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полив;</w:t>
      </w:r>
    </w:p>
    <w:p w14:paraId="2F42E8B7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уходы.</w:t>
      </w:r>
    </w:p>
    <w:p w14:paraId="34E671C6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Подготовка почвы под газон включает выравнивание его основания, вспашку, боронование и прикатывание.</w:t>
      </w:r>
    </w:p>
    <w:p w14:paraId="07A782BD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На подготовленном основании насыпают растительную землю слоем 20 см и проводят окончательную планировку, одновременно внося минеральные удобрения. Чтобы выдержать оптимальные параметры растительной земли необходимо использовать специально приготовленную земляную смесь: 50% растительной земли, 25% торфа, 25% - песка. При капитальном и текущем ремонте газонов не допускается использование торфа в чистом виде в качестве растительного грунта.</w:t>
      </w:r>
    </w:p>
    <w:p w14:paraId="404F3CEA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Для нормального развития газона большое значение имеет подготовка почвы: ее структура, механический состав, обеспеченность элементами питания. Все эти показатели должны быть оптимальными для произрастания трав. Почвы должны иметь хорошо выраженную структуру; количество гумуса должно составлять 4-8%; кислотность рН = 4-7,0.</w:t>
      </w:r>
    </w:p>
    <w:p w14:paraId="3AE0B5F3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Для создания многолетних цветущих газонов используются смеси из цветущих многолетних и злаковых трав. Злаковые травы в травосмесях для цветущих многолетних газонов обычно составляют 40-50%. Используются клевер белый, ромашка белая, колокольчики, мятлик луговой, тимофеевка луговая, ежа сборная.</w:t>
      </w:r>
      <w:r w:rsidRPr="00E2552F">
        <w:tab/>
      </w:r>
    </w:p>
    <w:p w14:paraId="59B0F60E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Семена заделывают на глубину 2-3 см. Почва после посева уплотняется катками.</w:t>
      </w:r>
    </w:p>
    <w:p w14:paraId="74DC5B90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Уходы за газоном заключаются в периодическом кошении травостоя, аэрации почвы, очистке поверхности газона, внесении сухих удобрений.</w:t>
      </w:r>
    </w:p>
    <w:p w14:paraId="44B19368" w14:textId="17C27748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Периодичность кошения травостоя зависит от типа газона. Луговой газон при высоте травостоя 15-30 см – 4-6 раз за вегетацию. Аэрация почвы газона - 1 раз за вегетационный период.</w:t>
      </w:r>
    </w:p>
    <w:p w14:paraId="6B70CC6D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Внесение сухих удобрений - 1 раз.</w:t>
      </w:r>
      <w:r w:rsidRPr="00E2552F">
        <w:tab/>
      </w:r>
    </w:p>
    <w:p w14:paraId="615F7505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Очистку поверхности газона проводят - 1 - 3 раза за вегетационный период.</w:t>
      </w:r>
    </w:p>
    <w:p w14:paraId="261931BC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lastRenderedPageBreak/>
        <w:t>Все работы по созданию газонов на проектируемой территории должны соответствовать требованиям, указанным в Правилах создания, охраны и содержания зеленых насаждений города Москвы (М, 2002), Пособии по использованию семенного и посадочного материала декоративных растений в Москве (М., 2002.) и в соответствии с Постановлением Правительства Москвы № 743 от 10 сентября 2002 г.</w:t>
      </w:r>
    </w:p>
    <w:p w14:paraId="2F95C8DF" w14:textId="77777777" w:rsidR="00E2552F" w:rsidRPr="00E2552F" w:rsidRDefault="00E2552F" w:rsidP="00E2552F">
      <w:pPr>
        <w:spacing w:after="60" w:line="360" w:lineRule="auto"/>
        <w:ind w:right="6" w:firstLine="284"/>
        <w:jc w:val="both"/>
        <w:rPr>
          <w:b/>
          <w:bCs/>
        </w:rPr>
      </w:pPr>
      <w:r w:rsidRPr="00E2552F">
        <w:rPr>
          <w:b/>
          <w:bCs/>
        </w:rPr>
        <w:t>Состав травосмеси для открытых мест:</w:t>
      </w:r>
    </w:p>
    <w:p w14:paraId="2047E91B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45% Овсяница тростниковая</w:t>
      </w:r>
    </w:p>
    <w:p w14:paraId="01C67F56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20% Овсяница красная</w:t>
      </w:r>
    </w:p>
    <w:p w14:paraId="370FC781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15% Райграс пастбищный</w:t>
      </w:r>
    </w:p>
    <w:p w14:paraId="736581B8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10% Райграс многолетний</w:t>
      </w:r>
    </w:p>
    <w:p w14:paraId="4787B9CD" w14:textId="16D40808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10% Мятлик луговой</w:t>
      </w:r>
    </w:p>
    <w:p w14:paraId="3CEFBE3F" w14:textId="77777777" w:rsidR="00E2552F" w:rsidRPr="00E2552F" w:rsidRDefault="00E2552F" w:rsidP="00E2552F">
      <w:pPr>
        <w:spacing w:after="60" w:line="360" w:lineRule="auto"/>
        <w:ind w:right="6" w:firstLine="284"/>
        <w:jc w:val="both"/>
        <w:rPr>
          <w:b/>
          <w:bCs/>
        </w:rPr>
      </w:pPr>
      <w:r w:rsidRPr="00E2552F">
        <w:rPr>
          <w:b/>
          <w:bCs/>
        </w:rPr>
        <w:t>Состав травосмеси для затененных участков и ООПТ:</w:t>
      </w:r>
    </w:p>
    <w:p w14:paraId="54624962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25% Овсяница красная</w:t>
      </w:r>
    </w:p>
    <w:p w14:paraId="59A60DEA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25% Овсяница тростниковая</w:t>
      </w:r>
    </w:p>
    <w:p w14:paraId="5270B7A1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20% Овсяница луговая</w:t>
      </w:r>
    </w:p>
    <w:p w14:paraId="49416B5D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10% Ежа сборная</w:t>
      </w:r>
    </w:p>
    <w:p w14:paraId="6DC09A63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10% Райграс многолетний</w:t>
      </w:r>
    </w:p>
    <w:p w14:paraId="354D508E" w14:textId="7CD9EB37" w:rsidR="00B24C0F" w:rsidRDefault="00E2552F" w:rsidP="00E955B7">
      <w:pPr>
        <w:spacing w:after="60" w:line="360" w:lineRule="auto"/>
        <w:ind w:left="284" w:right="6" w:firstLine="851"/>
        <w:jc w:val="both"/>
      </w:pPr>
      <w:r w:rsidRPr="00E2552F">
        <w:t>10% Мятлик луговой</w:t>
      </w:r>
    </w:p>
    <w:p w14:paraId="4F21A1AE" w14:textId="77777777" w:rsidR="00E955B7" w:rsidRPr="00E2552F" w:rsidRDefault="00E955B7" w:rsidP="00E955B7">
      <w:pPr>
        <w:spacing w:after="60" w:line="360" w:lineRule="auto"/>
        <w:ind w:left="284" w:right="6" w:firstLine="851"/>
        <w:jc w:val="both"/>
      </w:pPr>
    </w:p>
    <w:p w14:paraId="4123CF67" w14:textId="6BE3D384" w:rsidR="00B24C0F" w:rsidRPr="00B24C0F" w:rsidRDefault="00B24C0F" w:rsidP="00B24C0F">
      <w:pPr>
        <w:pStyle w:val="af"/>
        <w:ind w:left="1418"/>
        <w:jc w:val="left"/>
        <w:rPr>
          <w:rFonts w:ascii="Times New Roman" w:hAnsi="Times New Roman" w:cs="Times New Roman"/>
          <w:b/>
        </w:rPr>
      </w:pPr>
      <w:bookmarkStart w:id="31" w:name="_Toc162364038"/>
      <w:bookmarkStart w:id="32" w:name="_Toc186035321"/>
      <w:bookmarkStart w:id="33" w:name="_Toc235723644"/>
      <w:r w:rsidRPr="00B24C0F">
        <w:rPr>
          <w:rFonts w:ascii="Times New Roman" w:hAnsi="Times New Roman" w:cs="Times New Roman"/>
          <w:b/>
        </w:rPr>
        <w:t xml:space="preserve">3. </w:t>
      </w:r>
      <w:proofErr w:type="spellStart"/>
      <w:r w:rsidR="00E2552F" w:rsidRPr="00B24C0F">
        <w:rPr>
          <w:rFonts w:ascii="Times New Roman" w:hAnsi="Times New Roman" w:cs="Times New Roman"/>
          <w:b/>
        </w:rPr>
        <w:t>Послепосадочный</w:t>
      </w:r>
      <w:proofErr w:type="spellEnd"/>
      <w:r w:rsidR="00E2552F" w:rsidRPr="00B24C0F">
        <w:rPr>
          <w:rFonts w:ascii="Times New Roman" w:hAnsi="Times New Roman" w:cs="Times New Roman"/>
          <w:b/>
        </w:rPr>
        <w:t xml:space="preserve"> уход за растениями</w:t>
      </w:r>
      <w:bookmarkEnd w:id="31"/>
      <w:bookmarkEnd w:id="32"/>
      <w:bookmarkEnd w:id="33"/>
    </w:p>
    <w:p w14:paraId="07EA0034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На этом этапе проводится внесение в корневую зону воды и питательных веществ, а также рыхление приствольных кругов. В качестве удобрения вносится гетероауксин, способствующий лучшей приживаемости растений.</w:t>
      </w:r>
    </w:p>
    <w:p w14:paraId="37168137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Излишний полив нежелателен. Лучшее время полива - утро, до 11 часов и вечер, после 6 часов; наиболее благоприятная температура воды 15-22°С. Так как теплая вода быстрее растворяет питательные вещества, которые интенсивнее поглощаются корнями.</w:t>
      </w:r>
    </w:p>
    <w:p w14:paraId="7567E8E7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В дальнейш</w:t>
      </w:r>
      <w:bookmarkStart w:id="34" w:name="_GoBack"/>
      <w:bookmarkEnd w:id="34"/>
      <w:r w:rsidRPr="00E2552F">
        <w:t>ем - в течение весны, лета, осени- приствольные пространства в пределах посадочных мест необходимо рыхлить на глубину до 6-8 см. и периодически подсыпать растительную землю с вмеси с торфом слоем в 4-6 см.</w:t>
      </w:r>
    </w:p>
    <w:p w14:paraId="2E5EE286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Наряду с поливом необходимо поводить орошение надземной части растений путем мелкокапельного опрыскивания листьев водой (при норме расхода 2 л/м2 листовой поверхности). На второй год после посадки дождевание листвы крон деревьев рекомендуется совмещать с подкормками минеральными удобрениями. Используется мочевина по норме 1 г/л </w:t>
      </w:r>
      <w:r w:rsidRPr="00E2552F">
        <w:lastRenderedPageBreak/>
        <w:t>воды, или 0,2-%-</w:t>
      </w:r>
      <w:proofErr w:type="spellStart"/>
      <w:r w:rsidRPr="00E2552F">
        <w:t>ный</w:t>
      </w:r>
      <w:proofErr w:type="spellEnd"/>
      <w:r w:rsidRPr="00E2552F">
        <w:t xml:space="preserve"> раствор аммиачной селитры. Такие подкормки с дождеванием проводят в 2 этапа: в начальные фазы роста и развития - азотные удобрения и в фазы полного развития листьев - полное минеральное удобрение.</w:t>
      </w:r>
    </w:p>
    <w:p w14:paraId="09250B38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Необходим также уход за стволом у только что высаженных растений. Стволы деревьев в течение первого года рекомендуется оставлять закрытыми легкой проницаемой для воздуха тканью. Такая обвязка защищает ствол от солнечного облучения. На незащищенном стволе дерева при сильном солнечном облучении появляются трещины и «</w:t>
      </w:r>
      <w:proofErr w:type="spellStart"/>
      <w:r w:rsidRPr="00E2552F">
        <w:t>отлуп</w:t>
      </w:r>
      <w:proofErr w:type="spellEnd"/>
      <w:r w:rsidRPr="00E2552F">
        <w:t>» коры.</w:t>
      </w:r>
    </w:p>
    <w:p w14:paraId="6D2C2355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Наряду с дождеванием крон рекомендуется использовать стимуляторы роста. Эффективным стимулятором роста является калиевая соль индолил-3-уксусной кислоты (гетероауксин, 92%-</w:t>
      </w:r>
      <w:proofErr w:type="spellStart"/>
      <w:r w:rsidRPr="00E2552F">
        <w:t>ный</w:t>
      </w:r>
      <w:proofErr w:type="spellEnd"/>
      <w:r w:rsidRPr="00E2552F">
        <w:t xml:space="preserve"> растворимый порошок). Нормы внесения при уходе за деревьями и кустарниками, г/дерево (куст):</w:t>
      </w:r>
    </w:p>
    <w:p w14:paraId="5154525D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саженцы кустарников</w:t>
      </w:r>
      <w:r w:rsidRPr="00E2552F">
        <w:tab/>
        <w:t>0,5 (0,002 %);</w:t>
      </w:r>
    </w:p>
    <w:p w14:paraId="2AE89593" w14:textId="77777777" w:rsidR="00E2552F" w:rsidRPr="00E2552F" w:rsidRDefault="00E2552F" w:rsidP="00E2552F">
      <w:pPr>
        <w:spacing w:after="60" w:line="360" w:lineRule="auto"/>
        <w:ind w:left="284" w:right="6" w:firstLine="851"/>
        <w:jc w:val="both"/>
      </w:pPr>
      <w:r w:rsidRPr="00E2552F">
        <w:t>-</w:t>
      </w:r>
      <w:r w:rsidRPr="00E2552F">
        <w:tab/>
        <w:t>деревья с комом</w:t>
      </w:r>
      <w:r w:rsidRPr="00E2552F">
        <w:tab/>
        <w:t>0,75 (0,005 %).</w:t>
      </w:r>
    </w:p>
    <w:p w14:paraId="37BEEF6F" w14:textId="4671AE5D" w:rsidR="00E2552F" w:rsidRDefault="00E2552F" w:rsidP="00E2552F">
      <w:pPr>
        <w:spacing w:after="60" w:line="360" w:lineRule="auto"/>
        <w:ind w:right="6" w:firstLine="284"/>
        <w:jc w:val="both"/>
      </w:pPr>
      <w:r w:rsidRPr="00E2552F">
        <w:t>Раствор вводится равномерно по поверхности почвы с расчетом насыщения объема ямы. Необходимо также рыхление приствольных кругов. Глубина рыхления 5-6 см., не более, так как можно повредить поверхностные корни.</w:t>
      </w:r>
    </w:p>
    <w:p w14:paraId="123AED0C" w14:textId="77777777" w:rsidR="00B24C0F" w:rsidRPr="00E2552F" w:rsidRDefault="00B24C0F" w:rsidP="00E2552F">
      <w:pPr>
        <w:spacing w:after="60" w:line="360" w:lineRule="auto"/>
        <w:ind w:right="6" w:firstLine="284"/>
        <w:jc w:val="both"/>
      </w:pPr>
    </w:p>
    <w:p w14:paraId="32F456A8" w14:textId="119AE601" w:rsidR="00E2552F" w:rsidRPr="00B24C0F" w:rsidRDefault="00B24C0F" w:rsidP="00B24C0F">
      <w:pPr>
        <w:pStyle w:val="af"/>
        <w:ind w:left="1418"/>
        <w:jc w:val="left"/>
        <w:rPr>
          <w:rFonts w:ascii="Times New Roman" w:hAnsi="Times New Roman" w:cs="Times New Roman"/>
          <w:b/>
        </w:rPr>
      </w:pPr>
      <w:bookmarkStart w:id="35" w:name="_Toc162364039"/>
      <w:bookmarkStart w:id="36" w:name="_Toc186035322"/>
      <w:bookmarkStart w:id="37" w:name="_Toc235723645"/>
      <w:r w:rsidRPr="00B24C0F">
        <w:rPr>
          <w:rFonts w:ascii="Times New Roman" w:hAnsi="Times New Roman" w:cs="Times New Roman"/>
          <w:b/>
        </w:rPr>
        <w:t xml:space="preserve">4. </w:t>
      </w:r>
      <w:r w:rsidR="00E2552F" w:rsidRPr="00B24C0F">
        <w:rPr>
          <w:rFonts w:ascii="Times New Roman" w:hAnsi="Times New Roman" w:cs="Times New Roman"/>
          <w:b/>
        </w:rPr>
        <w:t>Содержание газонов</w:t>
      </w:r>
      <w:bookmarkEnd w:id="35"/>
      <w:bookmarkEnd w:id="36"/>
      <w:bookmarkEnd w:id="37"/>
    </w:p>
    <w:p w14:paraId="62AD42FF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Правильное содержание газонов заключается в аэрации, кошении обрезки бровок, землевании, борьбе с сорняками, подкормках, поливе, удалении опавших листьев осенью и ремонте.</w:t>
      </w:r>
    </w:p>
    <w:p w14:paraId="2BF013EB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Ранней весной после таяния снега и </w:t>
      </w:r>
      <w:proofErr w:type="spellStart"/>
      <w:r w:rsidRPr="00E2552F">
        <w:t>подсыхания</w:t>
      </w:r>
      <w:proofErr w:type="spellEnd"/>
      <w:r w:rsidRPr="00E2552F">
        <w:t xml:space="preserve"> почвы на партерных газонах необходимо провести прочесывание травяного покрова острыми граблями в двух направлениях, убрать накопившиеся на газоне опавшие листья, разрушить почвенную корку для улучшения воздухообмена почвы.</w:t>
      </w:r>
    </w:p>
    <w:p w14:paraId="3438EBB3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На обыкновенных газонах лист необходимо сгребать только вдоль магистралей и парковых дорог с интенсивным движением на полосе шириной 10-25 м в зависимости от значимости объекта. На больших газонах лесопарков и парков, в массивах и группах, удаленных от дорог, лист сгребать и вывозить не рекомендуется, так как это приводит к выносу органики, обеднению почвы и нецелесообразным трудовым и материальным затратам. Сжигать лист категорически запрещается, так как после компостирования он является ценным и легкоусвояемым растения органическим удобрением.</w:t>
      </w:r>
    </w:p>
    <w:p w14:paraId="06B6F6E4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В местах сильного загрязнения воздуха и почвы выбросами промышленности лист следует сгребать и вывозить на свалку (не сжигать!).</w:t>
      </w:r>
    </w:p>
    <w:p w14:paraId="342A3988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lastRenderedPageBreak/>
        <w:t>Уничтожение сорняков на газоне производится скашиванием и прополкой. Ручная прополка проводится на молодых неокрепших газонах. Сорняки выпалываются по мере их отрастания до цветения и осеменения.</w:t>
      </w:r>
    </w:p>
    <w:p w14:paraId="52EDF2CB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При борьбе с сорной растительностью наиболее эффективны приемы профилактического характера: уничтожение сорняков при обработке почвы, тщательная очистка от сорняков семенного материала и т.д. Химическая прополка может осуществляться с помощью гербицидов избирательного действия, разрешенных для применения на объектах города. (См. "Государственный каталог пестицидов, разрешенных к применению на территории Российской Федерации", М, 1999 г.).</w:t>
      </w:r>
    </w:p>
    <w:p w14:paraId="0D882E2A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Подкормка газона осуществляется внесением удобрений равномерным разбрасыванием по поверхности без нарушения травостоя.</w:t>
      </w:r>
    </w:p>
    <w:p w14:paraId="3C5FC19F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Сроки и нормы внесения удобрений зависят от почвенных условий, климатических условий и возраста травостоя. Наиболее интенсивной должна быть подкормка в первый год -весной в фазе кущения вносится полное минеральное удобрение, ориентировочные нормы: азота - 20-40, фосфора - 30-40, калия - 40-80 кг/га (по действующему веществу).</w:t>
      </w:r>
    </w:p>
    <w:p w14:paraId="4093CBBA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Во второй и последующие годы при уходе за газонами подкормки минеральными удобрениями проводят три раза: сразу после таяния снега в количестве 30% </w:t>
      </w:r>
      <w:proofErr w:type="spellStart"/>
      <w:r w:rsidRPr="00E2552F">
        <w:t>общегодовой</w:t>
      </w:r>
      <w:proofErr w:type="spellEnd"/>
      <w:r w:rsidRPr="00E2552F">
        <w:t xml:space="preserve"> нормы, после первого скашивания - 25% и во время интенсивного побегообразования - 45%.</w:t>
      </w:r>
    </w:p>
    <w:p w14:paraId="00FB65AE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Дозы внесения удобрений за весь вегетационный сезон на малоплодородных почвах ориентировочно: азота - 40-80, фосфора - 60-120 и калия 100-180 кг/га (по действующему веществу).</w:t>
      </w:r>
    </w:p>
    <w:p w14:paraId="47788626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Одним из приемов ухода за газонами является землевание, оно стимулирует кущение злаков, улучшает влагообеспеченность молодых побегов и общее плодородие почвы.</w:t>
      </w:r>
    </w:p>
    <w:p w14:paraId="75BF33A6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Землевание заключается в равномерном поверхностном покрытии газонов смесью хорошо перепревших органических удобрений (перегной, компосты) и крупнозернистым песком (до 30%) слоем 2-3 мм. Землевание рекомендуется регулярно проводить на партерных (один раз в 3-4 года) и спортивных (2-4 раза в течение вегетации) газонах. Норма расхода смеси 800 г/м2, время - весна-начало лета (в период кущения злаков) и осенью. Перед землеванием газоны необходимо скосить.</w:t>
      </w:r>
    </w:p>
    <w:p w14:paraId="432D566C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 xml:space="preserve">Для повышения долголетия газоны необходимо подвергать аэрации, заключающейся в прокалывании или </w:t>
      </w:r>
      <w:proofErr w:type="spellStart"/>
      <w:r w:rsidRPr="00E2552F">
        <w:t>прорезании</w:t>
      </w:r>
      <w:proofErr w:type="spellEnd"/>
      <w:r w:rsidRPr="00E2552F">
        <w:t xml:space="preserve"> дернины. Прокалывание проводят на газонах с преобладанием в травостое рыхлокустовых злаков в конце мая - начале июня или осенью на глубину до 10 см специальными игольчатыми катками. </w:t>
      </w:r>
      <w:proofErr w:type="spellStart"/>
      <w:r w:rsidRPr="00E2552F">
        <w:t>Прорезание</w:t>
      </w:r>
      <w:proofErr w:type="spellEnd"/>
      <w:r w:rsidRPr="00E2552F">
        <w:t xml:space="preserve"> проводят на газонах с преобладанием корневищных трав. Прочесывание осуществляют ротационными щетками или граблями.</w:t>
      </w:r>
    </w:p>
    <w:p w14:paraId="3D595576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lastRenderedPageBreak/>
        <w:t>Для нормального роста и развития газонов необходимо поддерживать почву под ними во влажном состоянии (влажность около 75%). Наилучший эффект получается при поливе из дождевальных установок: переносных или стационарных.</w:t>
      </w:r>
    </w:p>
    <w:p w14:paraId="27305CBF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Кратность поливов определяется по общему состоянию растений и по степени сухости почвы. На легких песчаных почвах в засушливый период достаточно проводить поливы через каждые три дня с нормой полива 20-30 л/м2, на глинистых 1 раз в 7-10 дней с нормой полива 35-40 л/м2. На загазованных и запыленных улицах, бульварах и набережных с интенсивным движение транспорта и пешеходов для полива необходимо применять дождевальные насадки с мелким распылом, которые позволяют очистить и увлажнить воздух и сократить расход воды.</w:t>
      </w:r>
    </w:p>
    <w:p w14:paraId="0562CCCE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В первый год после создания газона наиболее интенсивный полив проводят в течение 10 дней после посева, при отсутствии дождей - ежедневно из расчета 10 л на 1 м2 газона за один раз. Недостаточный полив вреден. Нельзя допускать размыва поверхности и смыва семян, для чего распыленную струю воды следует направлять вверх и непрерывно перемещать, не допуская появления воды на поверхности почвы.</w:t>
      </w:r>
    </w:p>
    <w:p w14:paraId="3A579DE7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Последующие поливы проводят в зависимости от состояния погоды, не допуская иссушения почвы и поддерживая постоянную умеренную влажность. Полив следует производить вечером.</w:t>
      </w:r>
    </w:p>
    <w:p w14:paraId="4E51810E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Молодой газон поливают из шлангов, сопел поливомоечных машин, переносных дождевальных установок. Следует обращать внимание на характер разбрызгивания, для чего используют специальные насадки.</w:t>
      </w:r>
    </w:p>
    <w:p w14:paraId="27D0E3A2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Обыкновенные газоны скашивают при высоте травостоя 10-15 см через каждые 10-15 дней. Высота оставляемого травостоя 3-5 см.</w:t>
      </w:r>
    </w:p>
    <w:p w14:paraId="13B986C3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Луговые газоны, созданные на базе естественной луговой растительности, в зависимости от назначения оставляют в виде цветущего разнотравья или содержат как обыкновенные газоны. Первое скашивание здесь проводят при высоте травостоя 15-20 см, остальные - два раза в месяц, оставляя травостой высотой 4-5 см.</w:t>
      </w:r>
    </w:p>
    <w:p w14:paraId="4F739033" w14:textId="77777777" w:rsidR="00E2552F" w:rsidRPr="00E2552F" w:rsidRDefault="00E2552F" w:rsidP="00E2552F">
      <w:pPr>
        <w:spacing w:after="60" w:line="360" w:lineRule="auto"/>
        <w:ind w:right="6" w:firstLine="284"/>
        <w:jc w:val="both"/>
      </w:pPr>
      <w:r w:rsidRPr="00E2552F">
        <w:t>После каждого скашивания рекомендуется проводить укатывание дернового покрова. Срезанную траву обязательно убирают. Края газонов вдоль дорожек, площадок и т.п. (бровки), не имеющие облицовки бортовым камнем, периодически по мере необходимости обрезают вертикально в соответствии с профилем данного газона. Дернину подрезают снизу, отворачивают в сторону дорожки и убирают. Места, поврежденные после зимы или вытоптанные, необходимо вскопать на глубину 15 см, почву разровнять, внести удобрения, посеять заново семена газонных трав и полить.</w:t>
      </w:r>
    </w:p>
    <w:p w14:paraId="2FBB10A7" w14:textId="77777777" w:rsidR="00E2552F" w:rsidRPr="009D5494" w:rsidRDefault="00E2552F" w:rsidP="009D5494">
      <w:pPr>
        <w:spacing w:line="360" w:lineRule="auto"/>
        <w:ind w:left="851"/>
        <w:jc w:val="both"/>
        <w:rPr>
          <w:b/>
        </w:rPr>
      </w:pPr>
    </w:p>
    <w:sectPr w:rsidR="00E2552F" w:rsidRPr="009D5494" w:rsidSect="0045484D">
      <w:headerReference w:type="default" r:id="rId13"/>
      <w:headerReference w:type="first" r:id="rId14"/>
      <w:footerReference w:type="first" r:id="rId15"/>
      <w:pgSz w:w="11906" w:h="16838" w:code="9"/>
      <w:pgMar w:top="851" w:right="567" w:bottom="1134" w:left="1418" w:header="425" w:footer="21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60D6B7" w14:textId="77777777" w:rsidR="00421061" w:rsidRDefault="00421061">
      <w:r>
        <w:separator/>
      </w:r>
    </w:p>
  </w:endnote>
  <w:endnote w:type="continuationSeparator" w:id="0">
    <w:p w14:paraId="4CC4DA2E" w14:textId="77777777" w:rsidR="00421061" w:rsidRDefault="0042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LtEx BT">
    <w:panose1 w:val="020B050502020202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">
    <w:panose1 w:val="00000400000000000000"/>
    <w:charset w:val="CC"/>
    <w:family w:val="auto"/>
    <w:pitch w:val="variable"/>
    <w:sig w:usb0="20002A87" w:usb1="00000000" w:usb2="00000040" w:usb3="00000000" w:csb0="000001FF" w:csb1="00000000"/>
  </w:font>
  <w:font w:name="ISOCPEURItalic">
    <w:altName w:val="ISOCPEUR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2444B4" w14:textId="2DEEDBB1" w:rsidR="00DA6C2C" w:rsidRPr="00F82305" w:rsidRDefault="00DA6C2C" w:rsidP="00BE100B">
    <w:pPr>
      <w:pStyle w:val="a4"/>
    </w:pPr>
  </w:p>
  <w:p w14:paraId="276C92D9" w14:textId="3F6EECBE" w:rsidR="00DA6C2C" w:rsidRPr="00F82305" w:rsidRDefault="00DA6C2C" w:rsidP="00F82305">
    <w:pPr>
      <w:pStyle w:val="a4"/>
    </w:pPr>
    <w:r>
      <w:rPr>
        <w:i/>
        <w:noProof/>
        <w:color w:val="FFFFFF"/>
        <w:sz w:val="16"/>
        <w:szCs w:val="16"/>
      </w:rPr>
      <w:drawing>
        <wp:anchor distT="0" distB="0" distL="114300" distR="114300" simplePos="0" relativeHeight="251674112" behindDoc="0" locked="0" layoutInCell="1" allowOverlap="1" wp14:anchorId="7D07A757" wp14:editId="618AA7A3">
          <wp:simplePos x="0" y="0"/>
          <wp:positionH relativeFrom="column">
            <wp:posOffset>1356360</wp:posOffset>
          </wp:positionH>
          <wp:positionV relativeFrom="paragraph">
            <wp:posOffset>424333</wp:posOffset>
          </wp:positionV>
          <wp:extent cx="341644" cy="246446"/>
          <wp:effectExtent l="0" t="0" r="1270" b="1270"/>
          <wp:wrapNone/>
          <wp:docPr id="475587792" name="Рисунок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587792" name="Рисунок 4755877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1644" cy="2464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064" behindDoc="0" locked="0" layoutInCell="1" allowOverlap="1" wp14:anchorId="551E51C8" wp14:editId="31CE227B">
          <wp:simplePos x="0" y="0"/>
          <wp:positionH relativeFrom="column">
            <wp:posOffset>1223645</wp:posOffset>
          </wp:positionH>
          <wp:positionV relativeFrom="paragraph">
            <wp:posOffset>833120</wp:posOffset>
          </wp:positionV>
          <wp:extent cx="656518" cy="342458"/>
          <wp:effectExtent l="0" t="0" r="0" b="635"/>
          <wp:wrapNone/>
          <wp:docPr id="1712726858" name="Рисунок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726858" name="Рисунок 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6518" cy="3424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016" behindDoc="0" locked="0" layoutInCell="1" allowOverlap="1" wp14:anchorId="45C5408A" wp14:editId="6FE6B4A6">
          <wp:simplePos x="0" y="0"/>
          <wp:positionH relativeFrom="column">
            <wp:posOffset>1298575</wp:posOffset>
          </wp:positionH>
          <wp:positionV relativeFrom="paragraph">
            <wp:posOffset>991663</wp:posOffset>
          </wp:positionV>
          <wp:extent cx="489455" cy="325123"/>
          <wp:effectExtent l="0" t="0" r="6350" b="0"/>
          <wp:wrapNone/>
          <wp:docPr id="1" name="Рисунок 1" descr="C:\Users\i.moskalev\Documents\Подпис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726862" name="Рисунок 1712726862" descr="C:\Users\i.moskalev\Documents\Подпис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9455" cy="3251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968" behindDoc="0" locked="0" layoutInCell="1" allowOverlap="1" wp14:anchorId="7088E921" wp14:editId="2E45D175">
          <wp:simplePos x="0" y="0"/>
          <wp:positionH relativeFrom="column">
            <wp:posOffset>1289732</wp:posOffset>
          </wp:positionH>
          <wp:positionV relativeFrom="paragraph">
            <wp:posOffset>480695</wp:posOffset>
          </wp:positionV>
          <wp:extent cx="489455" cy="325123"/>
          <wp:effectExtent l="0" t="0" r="6350" b="0"/>
          <wp:wrapNone/>
          <wp:docPr id="3" name="Рисунок 3" descr="C:\Users\i.moskalev\Documents\Подпис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726862" name="Рисунок 1712726862" descr="C:\Users\i.moskalev\Documents\Подпис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9455" cy="3251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BB0865" w14:textId="77777777" w:rsidR="00421061" w:rsidRDefault="00421061">
      <w:r>
        <w:separator/>
      </w:r>
    </w:p>
  </w:footnote>
  <w:footnote w:type="continuationSeparator" w:id="0">
    <w:p w14:paraId="6B27ED19" w14:textId="77777777" w:rsidR="00421061" w:rsidRDefault="0042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0E2ABC" w14:textId="340B7968" w:rsidR="00DA6C2C" w:rsidRPr="005513F6" w:rsidRDefault="00DA6C2C" w:rsidP="00235697">
    <w:pPr>
      <w:pStyle w:val="a3"/>
      <w:tabs>
        <w:tab w:val="clear" w:pos="9355"/>
        <w:tab w:val="right" w:pos="9911"/>
      </w:tabs>
      <w:ind w:right="572"/>
      <w:rPr>
        <w:sz w:val="16"/>
        <w:szCs w:val="16"/>
      </w:rPr>
    </w:pPr>
    <w:r>
      <w:rPr>
        <w:i/>
        <w:noProof/>
        <w:color w:val="FFFFFF"/>
        <w:sz w:val="16"/>
        <w:szCs w:val="16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73D4CA5" wp14:editId="2BBC387C">
              <wp:simplePos x="0" y="0"/>
              <wp:positionH relativeFrom="column">
                <wp:posOffset>6135919</wp:posOffset>
              </wp:positionH>
              <wp:positionV relativeFrom="paragraph">
                <wp:posOffset>-84455</wp:posOffset>
              </wp:positionV>
              <wp:extent cx="331470" cy="238125"/>
              <wp:effectExtent l="0" t="0" r="11430" b="28575"/>
              <wp:wrapNone/>
              <wp:docPr id="2" name="Text Box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4E4DCE" w14:textId="77777777" w:rsidR="00DA6C2C" w:rsidRPr="005F66B9" w:rsidRDefault="00DA6C2C" w:rsidP="005F66B9">
                          <w:pPr>
                            <w:rPr>
                              <w:rFonts w:ascii="ISOCPEUR" w:hAnsi="ISOCPEUR"/>
                              <w:sz w:val="2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3D4CA5" id="_x0000_t202" coordsize="21600,21600" o:spt="202" path="m,l,21600r21600,l21600,xe">
              <v:stroke joinstyle="miter"/>
              <v:path gradientshapeok="t" o:connecttype="rect"/>
            </v:shapetype>
            <v:shape id="Text Box 312" o:spid="_x0000_s1026" type="#_x0000_t202" style="position:absolute;left:0;text-align:left;margin-left:483.15pt;margin-top:-6.65pt;width:26.1pt;height:1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" strokeweight="1.5pt">
              <v:textbox>
                <w:txbxContent>
                  <w:p w14:paraId="014E4DCE" w14:textId="77777777" w:rsidR="00DA6C2C" w:rsidRPr="005F66B9" w:rsidRDefault="00DA6C2C" w:rsidP="005F66B9">
                    <w:pPr>
                      <w:rPr>
                        <w:rFonts w:ascii="ISOCPEUR" w:hAnsi="ISOCPEUR"/>
                        <w:sz w:val="2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5C38839D" wp14:editId="0383F937">
              <wp:simplePos x="0" y="0"/>
              <wp:positionH relativeFrom="page">
                <wp:posOffset>306070</wp:posOffset>
              </wp:positionH>
              <wp:positionV relativeFrom="page">
                <wp:posOffset>182880</wp:posOffset>
              </wp:positionV>
              <wp:extent cx="7065010" cy="10464165"/>
              <wp:effectExtent l="0" t="0" r="40640" b="13335"/>
              <wp:wrapNone/>
              <wp:docPr id="159" name="grpPageNex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65010" cy="10464165"/>
                        <a:chOff x="454" y="0"/>
                        <a:chExt cx="11170" cy="16556"/>
                      </a:xfrm>
                    </wpg:grpSpPr>
                    <wps:wsp>
                      <wps:cNvPr id="160" name="tbxIzme"/>
                      <wps:cNvSpPr txBox="1">
                        <a:spLocks noChangeArrowheads="1"/>
                      </wps:cNvSpPr>
                      <wps:spPr bwMode="auto">
                        <a:xfrm>
                          <a:off x="1134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C23616" w14:textId="77777777" w:rsidR="00DA6C2C" w:rsidRPr="002979E3" w:rsidRDefault="00DA6C2C" w:rsidP="002979E3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61" name="Text Box 197"/>
                      <wps:cNvSpPr txBox="1">
                        <a:spLocks noChangeArrowheads="1"/>
                      </wps:cNvSpPr>
                      <wps:spPr bwMode="auto">
                        <a:xfrm>
                          <a:off x="1134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81867E" w14:textId="77777777" w:rsidR="00DA6C2C" w:rsidRPr="00BE799E" w:rsidRDefault="00DA6C2C" w:rsidP="00D4393F">
                            <w:pPr>
                              <w:pStyle w:val="Twordizme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E799E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2" name="tbxIzmk"/>
                      <wps:cNvSpPr txBox="1">
                        <a:spLocks noChangeArrowheads="1"/>
                      </wps:cNvSpPr>
                      <wps:spPr bwMode="auto">
                        <a:xfrm>
                          <a:off x="1701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A147AE" w14:textId="77777777" w:rsidR="00DA6C2C" w:rsidRPr="002979E3" w:rsidRDefault="00DA6C2C" w:rsidP="002979E3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63" name="Text Box 199"/>
                      <wps:cNvSpPr txBox="1">
                        <a:spLocks noChangeArrowheads="1"/>
                      </wps:cNvSpPr>
                      <wps:spPr bwMode="auto">
                        <a:xfrm>
                          <a:off x="1701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A28C0C" w14:textId="27752C06" w:rsidR="00DA6C2C" w:rsidRPr="00CE0C56" w:rsidRDefault="00DA6C2C" w:rsidP="00D4393F">
                            <w:pPr>
                              <w:pStyle w:val="Twordizme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F09EB">
                              <w:rPr>
                                <w:rFonts w:cs="Arial"/>
                                <w:iCs/>
                                <w:spacing w:val="-10"/>
                                <w:sz w:val="22"/>
                                <w:szCs w:val="22"/>
                              </w:rPr>
                              <w:t>Кол.уч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4" name="tbxNdoc"/>
                      <wps:cNvSpPr txBox="1">
                        <a:spLocks noChangeArrowheads="1"/>
                      </wps:cNvSpPr>
                      <wps:spPr bwMode="auto">
                        <a:xfrm>
                          <a:off x="2835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6B4BAC" w14:textId="77777777" w:rsidR="00DA6C2C" w:rsidRPr="00DF2469" w:rsidRDefault="00DA6C2C" w:rsidP="00D4393F">
                            <w:pPr>
                              <w:pStyle w:val="Twordizme"/>
                            </w:pP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65" name="Text Box 201"/>
                      <wps:cNvSpPr txBox="1">
                        <a:spLocks noChangeArrowheads="1"/>
                      </wps:cNvSpPr>
                      <wps:spPr bwMode="auto">
                        <a:xfrm>
                          <a:off x="2835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CE95B2" w14:textId="77777777" w:rsidR="00DA6C2C" w:rsidRPr="0095551F" w:rsidRDefault="00DA6C2C" w:rsidP="00BE799E">
                            <w:pPr>
                              <w:pStyle w:val="Twordizme"/>
                              <w:rPr>
                                <w:rFonts w:ascii="Times New Roman" w:hAnsi="Times New Roman"/>
                                <w:i w:val="0"/>
                                <w:szCs w:val="18"/>
                              </w:rPr>
                            </w:pPr>
                            <w:r w:rsidRPr="00BE799E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№док</w:t>
                            </w:r>
                            <w:r w:rsidRPr="0095551F">
                              <w:rPr>
                                <w:rFonts w:ascii="Times New Roman" w:hAnsi="Times New Roman"/>
                                <w:i w:val="0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6" name="Text Box 202"/>
                      <wps:cNvSpPr txBox="1"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3E17F2" w14:textId="77777777" w:rsidR="00DA6C2C" w:rsidRDefault="00DA6C2C" w:rsidP="00D4393F">
                            <w:pPr>
                              <w:pStyle w:val="Tworddate"/>
                            </w:pP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67" name="Text Box 203"/>
                      <wps:cNvSpPr txBox="1"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6C3CE6" w14:textId="77777777" w:rsidR="00DA6C2C" w:rsidRPr="00CE0C56" w:rsidRDefault="00DA6C2C" w:rsidP="00D4393F">
                            <w:pPr>
                              <w:pStyle w:val="Twordizme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BE799E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Подп</w:t>
                            </w:r>
                            <w:r w:rsidRPr="00CE0C56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8" name="tbxIzmd"/>
                      <wps:cNvSpPr txBox="1"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012438" w14:textId="77777777" w:rsidR="00DA6C2C" w:rsidRPr="00AF072F" w:rsidRDefault="00DA6C2C" w:rsidP="00D4393F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69" name="Text Box 205"/>
                      <wps:cNvSpPr txBox="1"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A41BD4" w14:textId="77777777" w:rsidR="00DA6C2C" w:rsidRPr="00CE0C56" w:rsidRDefault="00DA6C2C" w:rsidP="00D4393F">
                            <w:pPr>
                              <w:pStyle w:val="Twordizme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BE799E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0" name="tbxOboz"/>
                      <wps:cNvSpPr txBox="1">
                        <a:spLocks noChangeArrowheads="1"/>
                      </wps:cNvSpPr>
                      <wps:spPr bwMode="auto">
                        <a:xfrm>
                          <a:off x="5160" y="15649"/>
                          <a:ext cx="5698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62F00" w14:textId="64FD6F31" w:rsidR="00DA6C2C" w:rsidRPr="0095551F" w:rsidRDefault="00DA6C2C" w:rsidP="0095551F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  <w:t>01-25ДВ-ВАО-</w:t>
                            </w:r>
                            <w:r w:rsidRPr="00836E29">
                              <w:rPr>
                                <w:rFonts w:ascii="ISOCPEURItalic" w:hAnsi="ISOCPEURItalic"/>
                                <w:i/>
                                <w:iCs/>
                                <w:color w:val="0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36E29">
                              <w:rPr>
                                <w:rFonts w:ascii="ISOCPEUR" w:hAnsi="ISOCPEUR"/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  <w:t>10001899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  <w:t>-АПОТ-ПЗ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  <wps:wsp>
                      <wps:cNvPr id="171" name="Text Box 207"/>
                      <wps:cNvSpPr txBox="1">
                        <a:spLocks noChangeArrowheads="1"/>
                      </wps:cNvSpPr>
                      <wps:spPr bwMode="auto">
                        <a:xfrm>
                          <a:off x="11057" y="15422"/>
                          <a:ext cx="567" cy="39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1B668D" w14:textId="77777777" w:rsidR="00DA6C2C" w:rsidRPr="00CE0C56" w:rsidRDefault="00DA6C2C" w:rsidP="00BE799E">
                            <w:pPr>
                              <w:pStyle w:val="Twordizme"/>
                              <w:rPr>
                                <w:rFonts w:ascii="Arial" w:hAnsi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BE799E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  <w:p w14:paraId="503A1A4B" w14:textId="77777777" w:rsidR="00DA6C2C" w:rsidRPr="0095551F" w:rsidRDefault="00DA6C2C" w:rsidP="00D4393F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72" name="tbxPage"/>
                      <wps:cNvSpPr txBox="1">
                        <a:spLocks noChangeArrowheads="1"/>
                      </wps:cNvSpPr>
                      <wps:spPr bwMode="auto">
                        <a:xfrm>
                          <a:off x="11057" y="15819"/>
                          <a:ext cx="567" cy="45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499D4A" w14:textId="69687E73" w:rsidR="00DA6C2C" w:rsidRPr="00BD5C20" w:rsidRDefault="00DA6C2C" w:rsidP="00BE799E">
                            <w:pPr>
                              <w:pStyle w:val="Twordizme"/>
                              <w:rPr>
                                <w:sz w:val="22"/>
                              </w:rPr>
                            </w:pPr>
                            <w:r w:rsidRPr="00BD5C20">
                              <w:rPr>
                                <w:sz w:val="22"/>
                              </w:rPr>
                              <w:fldChar w:fldCharType="begin"/>
                            </w:r>
                            <w:r w:rsidRPr="00BD5C20">
                              <w:rPr>
                                <w:sz w:val="22"/>
                              </w:rPr>
                              <w:instrText xml:space="preserve"> PAGE   \* MERGEFORMAT </w:instrText>
                            </w:r>
                            <w:r w:rsidRPr="00BD5C20">
                              <w:rPr>
                                <w:sz w:val="22"/>
                              </w:rPr>
                              <w:fldChar w:fldCharType="separate"/>
                            </w:r>
                            <w:r w:rsidR="00E955B7">
                              <w:rPr>
                                <w:noProof/>
                                <w:sz w:val="22"/>
                              </w:rPr>
                              <w:t>2</w:t>
                            </w:r>
                            <w:r w:rsidRPr="00BD5C20"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  <wps:wsp>
                      <wps:cNvPr id="173" name="tbxInpo"/>
                      <wps:cNvSpPr txBox="1">
                        <a:spLocks noChangeArrowheads="1"/>
                      </wps:cNvSpPr>
                      <wps:spPr bwMode="auto">
                        <a:xfrm>
                          <a:off x="737" y="14855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CA3A2" w14:textId="77777777" w:rsidR="00DA6C2C" w:rsidRPr="00901D73" w:rsidRDefault="00DA6C2C" w:rsidP="00D4393F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4" name="Text Box 210"/>
                      <wps:cNvSpPr txBox="1">
                        <a:spLocks noChangeArrowheads="1"/>
                      </wps:cNvSpPr>
                      <wps:spPr bwMode="auto">
                        <a:xfrm>
                          <a:off x="454" y="14855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D26E34" w14:textId="77777777" w:rsidR="00DA6C2C" w:rsidRPr="00BE799E" w:rsidRDefault="00DA6C2C" w:rsidP="00BE799E">
                            <w:pPr>
                              <w:pStyle w:val="Twordfami"/>
                              <w:rPr>
                                <w:iCs/>
                                <w:szCs w:val="22"/>
                              </w:rPr>
                            </w:pPr>
                            <w:r w:rsidRPr="00BE799E">
                              <w:rPr>
                                <w:iCs/>
                                <w:szCs w:val="22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75" name="tbxInpd"/>
                      <wps:cNvSpPr txBox="1">
                        <a:spLocks noChangeArrowheads="1"/>
                      </wps:cNvSpPr>
                      <wps:spPr bwMode="auto">
                        <a:xfrm>
                          <a:off x="737" y="12871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2BD30" w14:textId="77777777" w:rsidR="00DA6C2C" w:rsidRPr="00693C49" w:rsidRDefault="00DA6C2C" w:rsidP="00693C49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6" name="Text Box 212"/>
                      <wps:cNvSpPr txBox="1">
                        <a:spLocks noChangeArrowheads="1"/>
                      </wps:cNvSpPr>
                      <wps:spPr bwMode="auto">
                        <a:xfrm>
                          <a:off x="454" y="12871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36CB8" w14:textId="77777777" w:rsidR="00DA6C2C" w:rsidRPr="00BE799E" w:rsidRDefault="00DA6C2C" w:rsidP="00BE799E">
                            <w:pPr>
                              <w:pStyle w:val="Twordfami"/>
                              <w:rPr>
                                <w:iCs/>
                                <w:szCs w:val="22"/>
                              </w:rPr>
                            </w:pPr>
                            <w:r w:rsidRPr="00BE799E">
                              <w:rPr>
                                <w:iCs/>
                                <w:szCs w:val="22"/>
                              </w:rPr>
                              <w:t>Подп. и дата</w:t>
                            </w:r>
                          </w:p>
                          <w:p w14:paraId="5D3EA1CA" w14:textId="77777777" w:rsidR="00DA6C2C" w:rsidRPr="0095551F" w:rsidRDefault="00DA6C2C" w:rsidP="00D4393F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77" name="tbxInvz"/>
                      <wps:cNvSpPr txBox="1">
                        <a:spLocks noChangeArrowheads="1"/>
                      </wps:cNvSpPr>
                      <wps:spPr bwMode="auto">
                        <a:xfrm>
                          <a:off x="737" y="11453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32355" w14:textId="77777777" w:rsidR="00DA6C2C" w:rsidRPr="00693C49" w:rsidRDefault="00DA6C2C" w:rsidP="00693C49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8" name="Text Box 214"/>
                      <wps:cNvSpPr txBox="1">
                        <a:spLocks noChangeArrowheads="1"/>
                      </wps:cNvSpPr>
                      <wps:spPr bwMode="auto">
                        <a:xfrm>
                          <a:off x="454" y="11453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D089E" w14:textId="0008C8EB" w:rsidR="00DA6C2C" w:rsidRPr="00BE799E" w:rsidRDefault="00DA6C2C" w:rsidP="00BE799E">
                            <w:pPr>
                              <w:pStyle w:val="Twordfami"/>
                              <w:rPr>
                                <w:iCs/>
                                <w:szCs w:val="22"/>
                              </w:rPr>
                            </w:pPr>
                            <w:proofErr w:type="spellStart"/>
                            <w:r w:rsidRPr="00BE799E">
                              <w:rPr>
                                <w:iCs/>
                                <w:szCs w:val="22"/>
                              </w:rPr>
                              <w:t>Взам</w:t>
                            </w:r>
                            <w:proofErr w:type="spellEnd"/>
                            <w:r w:rsidRPr="00BE799E">
                              <w:rPr>
                                <w:iCs/>
                                <w:szCs w:val="22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79" name="Line 215"/>
                      <wps:cNvCnPr>
                        <a:cxnSpLocks noChangeShapeType="1"/>
                      </wps:cNvCnPr>
                      <wps:spPr bwMode="auto">
                        <a:xfrm>
                          <a:off x="1134" y="0"/>
                          <a:ext cx="0" cy="114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0" name="Line 216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992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" name="Line 217"/>
                      <wps:cNvCnPr>
                        <a:cxnSpLocks noChangeShapeType="1"/>
                      </wps:cNvCnPr>
                      <wps:spPr bwMode="auto">
                        <a:xfrm>
                          <a:off x="1701" y="15422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" name="Line 218"/>
                      <wps:cNvCnPr>
                        <a:cxnSpLocks noChangeShapeType="1"/>
                      </wps:cNvCnPr>
                      <wps:spPr bwMode="auto">
                        <a:xfrm>
                          <a:off x="2268" y="15422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219"/>
                      <wps:cNvCnPr>
                        <a:cxnSpLocks noChangeShapeType="1"/>
                      </wps:cNvCnPr>
                      <wps:spPr bwMode="auto">
                        <a:xfrm>
                          <a:off x="3402" y="15422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220"/>
                      <wps:cNvCnPr>
                        <a:cxnSpLocks noChangeShapeType="1"/>
                      </wps:cNvCnPr>
                      <wps:spPr bwMode="auto">
                        <a:xfrm>
                          <a:off x="4253" y="15422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" name="Line 221"/>
                      <wps:cNvCnPr>
                        <a:cxnSpLocks noChangeShapeType="1"/>
                      </wps:cNvCnPr>
                      <wps:spPr bwMode="auto">
                        <a:xfrm>
                          <a:off x="4820" y="15422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Line 222"/>
                      <wps:cNvCnPr>
                        <a:cxnSpLocks noChangeShapeType="1"/>
                      </wps:cNvCnPr>
                      <wps:spPr bwMode="auto">
                        <a:xfrm>
                          <a:off x="1134" y="15422"/>
                          <a:ext cx="992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" name="Text Box 223"/>
                      <wps:cNvSpPr txBox="1">
                        <a:spLocks noChangeArrowheads="1"/>
                      </wps:cNvSpPr>
                      <wps:spPr bwMode="auto">
                        <a:xfrm>
                          <a:off x="10206" y="16273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5A321" w14:textId="77777777" w:rsidR="00DA6C2C" w:rsidRPr="00F471AC" w:rsidRDefault="00DA6C2C" w:rsidP="00F471A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8" name="tbxFrmt"/>
                      <wps:cNvSpPr txBox="1">
                        <a:spLocks noChangeArrowheads="1"/>
                      </wps:cNvSpPr>
                      <wps:spPr bwMode="auto">
                        <a:xfrm>
                          <a:off x="11057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3AED16" w14:textId="77777777" w:rsidR="00DA6C2C" w:rsidRPr="00F471AC" w:rsidRDefault="00DA6C2C" w:rsidP="00F471A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9" name="Text Box 225"/>
                      <wps:cNvSpPr txBox="1">
                        <a:spLocks noChangeArrowheads="1"/>
                      </wps:cNvSpPr>
                      <wps:spPr bwMode="auto">
                        <a:xfrm>
                          <a:off x="4820" y="16273"/>
                          <a:ext cx="170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89B0D" w14:textId="77777777" w:rsidR="00DA6C2C" w:rsidRPr="0095551F" w:rsidRDefault="00DA6C2C" w:rsidP="00D4393F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0" name="Line 226"/>
                      <wps:cNvCnPr>
                        <a:cxnSpLocks noChangeShapeType="1"/>
                      </wps:cNvCnPr>
                      <wps:spPr bwMode="auto">
                        <a:xfrm>
                          <a:off x="1134" y="0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1" name="Line 227"/>
                      <wps:cNvCnPr>
                        <a:cxnSpLocks noChangeShapeType="1"/>
                      </wps:cNvCnPr>
                      <wps:spPr bwMode="auto">
                        <a:xfrm>
                          <a:off x="11624" y="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228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tbxIzml"/>
                      <wps:cNvSpPr txBox="1">
                        <a:spLocks noChangeArrowheads="1"/>
                      </wps:cNvSpPr>
                      <wps:spPr bwMode="auto">
                        <a:xfrm>
                          <a:off x="2268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FE35F7" w14:textId="77777777" w:rsidR="00DA6C2C" w:rsidRPr="002979E3" w:rsidRDefault="00DA6C2C" w:rsidP="002979E3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66" name="Text Box 230"/>
                      <wps:cNvSpPr txBox="1">
                        <a:spLocks noChangeArrowheads="1"/>
                      </wps:cNvSpPr>
                      <wps:spPr bwMode="auto">
                        <a:xfrm>
                          <a:off x="2268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3761B6" w14:textId="77777777" w:rsidR="00DA6C2C" w:rsidRPr="00CE0C56" w:rsidRDefault="00DA6C2C" w:rsidP="00D4393F">
                            <w:pPr>
                              <w:pStyle w:val="Twordizme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BE799E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" name="Line 231"/>
                      <wps:cNvCnPr>
                        <a:cxnSpLocks noChangeShapeType="1"/>
                      </wps:cNvCnPr>
                      <wps:spPr bwMode="auto">
                        <a:xfrm>
                          <a:off x="2835" y="15422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38839D" id="grpPageNext" o:spid="_x0000_s1027" style="position:absolute;left:0;text-align:left;margin-left:24.1pt;margin-top:14.4pt;width:556.3pt;height:823.95pt;z-index:251658752;mso-position-horizontal-relative:page;mso-position-vertical-relative:page" coordorigin="454" coordsize="11170,16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">
              <v:shape id="tbxIzme" o:spid="_x0000_s1028" type="#_x0000_t202" style="position:absolute;left:1134;top:1570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" filled="f" strokeweight=".5pt">
                <v:textbox inset="0,.5mm,0,0">
                  <w:txbxContent>
                    <w:p w14:paraId="0CC23616" w14:textId="77777777" w:rsidR="00DA6C2C" w:rsidRPr="002979E3" w:rsidRDefault="00DA6C2C" w:rsidP="002979E3"/>
                  </w:txbxContent>
                </v:textbox>
              </v:shape>
              <v:shape id="Text Box 197" o:spid="_x0000_s1029" type="#_x0000_t202" style="position:absolute;left:1134;top:1598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" filled="f" strokeweight=".5pt">
                <v:textbox inset="0,0,0,0">
                  <w:txbxContent>
                    <w:p w14:paraId="0181867E" w14:textId="77777777" w:rsidR="00DA6C2C" w:rsidRPr="00BE799E" w:rsidRDefault="00DA6C2C" w:rsidP="00D4393F">
                      <w:pPr>
                        <w:pStyle w:val="Twordizme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r w:rsidRPr="00BE799E">
                        <w:rPr>
                          <w:rFonts w:cs="Arial"/>
                          <w:iCs/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shape>
              <v:shape id="tbxIzmk" o:spid="_x0000_s1030" type="#_x0000_t202" style="position:absolute;left:1701;top:1570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" filled="f" strokeweight=".5pt">
                <v:textbox inset="0,.5mm,0,0">
                  <w:txbxContent>
                    <w:p w14:paraId="6DA147AE" w14:textId="77777777" w:rsidR="00DA6C2C" w:rsidRPr="002979E3" w:rsidRDefault="00DA6C2C" w:rsidP="002979E3"/>
                  </w:txbxContent>
                </v:textbox>
              </v:shape>
              <v:shape id="Text Box 199" o:spid="_x0000_s1031" type="#_x0000_t202" style="position:absolute;left:1701;top:1598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" filled="f" strokeweight=".5pt">
                <v:textbox inset="0,0,0,0">
                  <w:txbxContent>
                    <w:p w14:paraId="61A28C0C" w14:textId="27752C06" w:rsidR="00DA6C2C" w:rsidRPr="00CE0C56" w:rsidRDefault="00DA6C2C" w:rsidP="00D4393F">
                      <w:pPr>
                        <w:pStyle w:val="Twordizme"/>
                        <w:rPr>
                          <w:rFonts w:ascii="Arial" w:hAnsi="Arial" w:cs="Arial"/>
                          <w:i w:val="0"/>
                          <w:sz w:val="20"/>
                          <w:szCs w:val="20"/>
                        </w:rPr>
                      </w:pPr>
                      <w:proofErr w:type="spellStart"/>
                      <w:r w:rsidRPr="006F09EB">
                        <w:rPr>
                          <w:rFonts w:cs="Arial"/>
                          <w:iCs/>
                          <w:spacing w:val="-10"/>
                          <w:sz w:val="22"/>
                          <w:szCs w:val="22"/>
                        </w:rPr>
                        <w:t>Кол.уч</w:t>
                      </w:r>
                      <w:proofErr w:type="spellEnd"/>
                    </w:p>
                  </w:txbxContent>
                </v:textbox>
              </v:shape>
              <v:shape id="tbxNdoc" o:spid="_x0000_s1032" type="#_x0000_t202" style="position:absolute;left:2835;top:1570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" filled="f" strokeweight=".5pt">
                <v:textbox inset="0,.5mm,0,0">
                  <w:txbxContent>
                    <w:p w14:paraId="3A6B4BAC" w14:textId="77777777" w:rsidR="00DA6C2C" w:rsidRPr="00DF2469" w:rsidRDefault="00DA6C2C" w:rsidP="00D4393F">
                      <w:pPr>
                        <w:pStyle w:val="Twordizme"/>
                      </w:pPr>
                    </w:p>
                  </w:txbxContent>
                </v:textbox>
              </v:shape>
              <v:shape id="Text Box 201" o:spid="_x0000_s1033" type="#_x0000_t202" style="position:absolute;left:2835;top:1598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" filled="f" strokeweight=".5pt">
                <v:textbox inset="0,0,0,0">
                  <w:txbxContent>
                    <w:p w14:paraId="3ECE95B2" w14:textId="77777777" w:rsidR="00DA6C2C" w:rsidRPr="0095551F" w:rsidRDefault="00DA6C2C" w:rsidP="00BE799E">
                      <w:pPr>
                        <w:pStyle w:val="Twordizme"/>
                        <w:rPr>
                          <w:rFonts w:ascii="Times New Roman" w:hAnsi="Times New Roman"/>
                          <w:i w:val="0"/>
                          <w:szCs w:val="18"/>
                        </w:rPr>
                      </w:pPr>
                      <w:r w:rsidRPr="00BE799E">
                        <w:rPr>
                          <w:rFonts w:cs="Arial"/>
                          <w:iCs/>
                          <w:sz w:val="22"/>
                          <w:szCs w:val="22"/>
                        </w:rPr>
                        <w:t>№док</w:t>
                      </w:r>
                      <w:r w:rsidRPr="0095551F">
                        <w:rPr>
                          <w:rFonts w:ascii="Times New Roman" w:hAnsi="Times New Roman"/>
                          <w:i w:val="0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ext Box 202" o:spid="_x0000_s1034" type="#_x0000_t202" style="position:absolute;left:3402;top:1570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" filled="f" strokeweight=".5pt">
                <v:textbox inset="0,.5mm,0,0">
                  <w:txbxContent>
                    <w:p w14:paraId="523E17F2" w14:textId="77777777" w:rsidR="00DA6C2C" w:rsidRDefault="00DA6C2C" w:rsidP="00D4393F">
                      <w:pPr>
                        <w:pStyle w:val="Tworddate"/>
                      </w:pPr>
                    </w:p>
                  </w:txbxContent>
                </v:textbox>
              </v:shape>
              <v:shape id="Text Box 203" o:spid="_x0000_s1035" type="#_x0000_t202" style="position:absolute;left:3402;top:15989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" filled="f" strokeweight=".5pt">
                <v:textbox inset="0,0,0,0">
                  <w:txbxContent>
                    <w:p w14:paraId="586C3CE6" w14:textId="77777777" w:rsidR="00DA6C2C" w:rsidRPr="00CE0C56" w:rsidRDefault="00DA6C2C" w:rsidP="00D4393F">
                      <w:pPr>
                        <w:pStyle w:val="Twordizme"/>
                        <w:rPr>
                          <w:rFonts w:ascii="Arial" w:hAnsi="Arial" w:cs="Arial"/>
                          <w:i w:val="0"/>
                          <w:sz w:val="20"/>
                          <w:szCs w:val="20"/>
                        </w:rPr>
                      </w:pPr>
                      <w:r w:rsidRPr="00BE799E">
                        <w:rPr>
                          <w:rFonts w:cs="Arial"/>
                          <w:iCs/>
                          <w:sz w:val="22"/>
                          <w:szCs w:val="22"/>
                        </w:rPr>
                        <w:t>Подп</w:t>
                      </w:r>
                      <w:r w:rsidRPr="00CE0C56">
                        <w:rPr>
                          <w:rFonts w:ascii="Arial" w:hAnsi="Arial" w:cs="Arial"/>
                          <w:i w:val="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bxIzmd" o:spid="_x0000_s1036" type="#_x0000_t202" style="position:absolute;left:4253;top:1570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" filled="f" strokeweight=".5pt">
                <v:textbox inset="0,.5mm,0,0">
                  <w:txbxContent>
                    <w:p w14:paraId="1A012438" w14:textId="77777777" w:rsidR="00DA6C2C" w:rsidRPr="00AF072F" w:rsidRDefault="00DA6C2C" w:rsidP="00D4393F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Text Box 205" o:spid="_x0000_s1037" type="#_x0000_t202" style="position:absolute;left:4253;top:1598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" filled="f" strokeweight=".5pt">
                <v:textbox inset="0,0,0,0">
                  <w:txbxContent>
                    <w:p w14:paraId="35A41BD4" w14:textId="77777777" w:rsidR="00DA6C2C" w:rsidRPr="00CE0C56" w:rsidRDefault="00DA6C2C" w:rsidP="00D4393F">
                      <w:pPr>
                        <w:pStyle w:val="Twordizme"/>
                        <w:rPr>
                          <w:rFonts w:ascii="Arial" w:hAnsi="Arial" w:cs="Arial"/>
                          <w:i w:val="0"/>
                          <w:sz w:val="20"/>
                          <w:szCs w:val="20"/>
                        </w:rPr>
                      </w:pPr>
                      <w:r w:rsidRPr="00BE799E">
                        <w:rPr>
                          <w:rFonts w:cs="Arial"/>
                          <w:iCs/>
                          <w:sz w:val="22"/>
                          <w:szCs w:val="22"/>
                        </w:rPr>
                        <w:t>Дата</w:t>
                      </w:r>
                    </w:p>
                  </w:txbxContent>
                </v:textbox>
              </v:shape>
              <v:shape id="tbxOboz" o:spid="_x0000_s1038" type="#_x0000_t202" style="position:absolute;left:5160;top:15649;width:5698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" filled="f" stroked="f">
                <v:textbox inset=",0,,0">
                  <w:txbxContent>
                    <w:p w14:paraId="37262F00" w14:textId="64FD6F31" w:rsidR="00DA6C2C" w:rsidRPr="0095551F" w:rsidRDefault="00DA6C2C" w:rsidP="0095551F">
                      <w:pPr>
                        <w:rPr>
                          <w:szCs w:val="36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noProof/>
                          <w:sz w:val="28"/>
                          <w:szCs w:val="28"/>
                        </w:rPr>
                        <w:t>01-25ДВ-ВАО-</w:t>
                      </w:r>
                      <w:r w:rsidRPr="00836E29">
                        <w:rPr>
                          <w:rFonts w:ascii="ISOCPEURItalic" w:hAnsi="ISOCPEURItalic"/>
                          <w:i/>
                          <w:iCs/>
                          <w:color w:val="000000"/>
                          <w:sz w:val="44"/>
                          <w:szCs w:val="44"/>
                        </w:rPr>
                        <w:t xml:space="preserve"> </w:t>
                      </w:r>
                      <w:r w:rsidRPr="00836E29">
                        <w:rPr>
                          <w:rFonts w:ascii="ISOCPEUR" w:hAnsi="ISOCPEUR"/>
                          <w:i/>
                          <w:iCs/>
                          <w:noProof/>
                          <w:sz w:val="28"/>
                          <w:szCs w:val="28"/>
                        </w:rPr>
                        <w:t>10001899</w:t>
                      </w:r>
                      <w:r>
                        <w:rPr>
                          <w:rFonts w:ascii="ISOCPEUR" w:hAnsi="ISOCPEUR"/>
                          <w:i/>
                          <w:iCs/>
                          <w:noProof/>
                          <w:sz w:val="28"/>
                          <w:szCs w:val="28"/>
                        </w:rPr>
                        <w:t>-АПОТ-ПЗ</w:t>
                      </w:r>
                    </w:p>
                  </w:txbxContent>
                </v:textbox>
              </v:shape>
              <v:shape id="Text Box 207" o:spid="_x0000_s1039" type="#_x0000_t202" style="position:absolute;left:11057;top:15422;width:56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" filled="f" strokeweight="1.5pt">
                <v:textbox inset="0,1mm,0,0">
                  <w:txbxContent>
                    <w:p w14:paraId="621B668D" w14:textId="77777777" w:rsidR="00DA6C2C" w:rsidRPr="00CE0C56" w:rsidRDefault="00DA6C2C" w:rsidP="00BE799E">
                      <w:pPr>
                        <w:pStyle w:val="Twordizme"/>
                        <w:rPr>
                          <w:rFonts w:ascii="Arial" w:hAnsi="Arial"/>
                          <w:i w:val="0"/>
                          <w:sz w:val="20"/>
                          <w:szCs w:val="20"/>
                        </w:rPr>
                      </w:pPr>
                      <w:r w:rsidRPr="00BE799E">
                        <w:rPr>
                          <w:rFonts w:cs="Arial"/>
                          <w:iCs/>
                          <w:sz w:val="22"/>
                          <w:szCs w:val="22"/>
                        </w:rPr>
                        <w:t>Лист</w:t>
                      </w:r>
                    </w:p>
                    <w:p w14:paraId="503A1A4B" w14:textId="77777777" w:rsidR="00DA6C2C" w:rsidRPr="0095551F" w:rsidRDefault="00DA6C2C" w:rsidP="00D4393F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  <v:shape id="tbxPage" o:spid="_x0000_s1040" type="#_x0000_t202" style="position:absolute;left:11057;top:15819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" filled="f" strokeweight="1.5pt">
                <v:textbox inset="0,2mm,0,0">
                  <w:txbxContent>
                    <w:p w14:paraId="52499D4A" w14:textId="69687E73" w:rsidR="00DA6C2C" w:rsidRPr="00BD5C20" w:rsidRDefault="00DA6C2C" w:rsidP="00BE799E">
                      <w:pPr>
                        <w:pStyle w:val="Twordizme"/>
                        <w:rPr>
                          <w:sz w:val="22"/>
                        </w:rPr>
                      </w:pPr>
                      <w:r w:rsidRPr="00BD5C20">
                        <w:rPr>
                          <w:sz w:val="22"/>
                        </w:rPr>
                        <w:fldChar w:fldCharType="begin"/>
                      </w:r>
                      <w:r w:rsidRPr="00BD5C20">
                        <w:rPr>
                          <w:sz w:val="22"/>
                        </w:rPr>
                        <w:instrText xml:space="preserve"> PAGE   \* MERGEFORMAT </w:instrText>
                      </w:r>
                      <w:r w:rsidRPr="00BD5C20">
                        <w:rPr>
                          <w:sz w:val="22"/>
                        </w:rPr>
                        <w:fldChar w:fldCharType="separate"/>
                      </w:r>
                      <w:r w:rsidR="00E955B7">
                        <w:rPr>
                          <w:noProof/>
                          <w:sz w:val="22"/>
                        </w:rPr>
                        <w:t>2</w:t>
                      </w:r>
                      <w:r w:rsidRPr="00BD5C20"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  <v:shape id="tbxInpo" o:spid="_x0000_s1041" type="#_x0000_t202" style="position:absolute;left:737;top:14855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17DCA3A2" w14:textId="77777777" w:rsidR="00DA6C2C" w:rsidRPr="00901D73" w:rsidRDefault="00DA6C2C" w:rsidP="00D4393F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210" o:spid="_x0000_s1042" type="#_x0000_t202" style="position:absolute;left:454;top:1485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" filled="f" strokeweight="1.5pt">
                <v:textbox style="layout-flow:vertical;mso-layout-flow-alt:bottom-to-top" inset="0,0,0,0">
                  <w:txbxContent>
                    <w:p w14:paraId="32D26E34" w14:textId="77777777" w:rsidR="00DA6C2C" w:rsidRPr="00BE799E" w:rsidRDefault="00DA6C2C" w:rsidP="00BE799E">
                      <w:pPr>
                        <w:pStyle w:val="Twordfami"/>
                        <w:rPr>
                          <w:iCs/>
                          <w:szCs w:val="22"/>
                        </w:rPr>
                      </w:pPr>
                      <w:r w:rsidRPr="00BE799E">
                        <w:rPr>
                          <w:iCs/>
                          <w:szCs w:val="22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43" type="#_x0000_t202" style="position:absolute;left:737;top:1287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782BD30" w14:textId="77777777" w:rsidR="00DA6C2C" w:rsidRPr="00693C49" w:rsidRDefault="00DA6C2C" w:rsidP="00693C49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212" o:spid="_x0000_s1044" type="#_x0000_t202" style="position:absolute;left:454;top:1287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2D136CB8" w14:textId="77777777" w:rsidR="00DA6C2C" w:rsidRPr="00BE799E" w:rsidRDefault="00DA6C2C" w:rsidP="00BE799E">
                      <w:pPr>
                        <w:pStyle w:val="Twordfami"/>
                        <w:rPr>
                          <w:iCs/>
                          <w:szCs w:val="22"/>
                        </w:rPr>
                      </w:pPr>
                      <w:r w:rsidRPr="00BE799E">
                        <w:rPr>
                          <w:iCs/>
                          <w:szCs w:val="22"/>
                        </w:rPr>
                        <w:t>Подп. и дата</w:t>
                      </w:r>
                    </w:p>
                    <w:p w14:paraId="5D3EA1CA" w14:textId="77777777" w:rsidR="00DA6C2C" w:rsidRPr="0095551F" w:rsidRDefault="00DA6C2C" w:rsidP="00D4393F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bxInvz" o:spid="_x0000_s1045" type="#_x0000_t202" style="position:absolute;left:737;top:11453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72D32355" w14:textId="77777777" w:rsidR="00DA6C2C" w:rsidRPr="00693C49" w:rsidRDefault="00DA6C2C" w:rsidP="00693C49"/>
                  </w:txbxContent>
                </v:textbox>
              </v:shape>
              <v:shape id="Text Box 214" o:spid="_x0000_s1046" type="#_x0000_t202" style="position:absolute;left:454;top:11453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" strokeweight="1.5pt">
                <v:textbox style="layout-flow:vertical;mso-layout-flow-alt:bottom-to-top" inset="0,0,0,0">
                  <w:txbxContent>
                    <w:p w14:paraId="69ED089E" w14:textId="0008C8EB" w:rsidR="00DA6C2C" w:rsidRPr="00BE799E" w:rsidRDefault="00DA6C2C" w:rsidP="00BE799E">
                      <w:pPr>
                        <w:pStyle w:val="Twordfami"/>
                        <w:rPr>
                          <w:iCs/>
                          <w:szCs w:val="22"/>
                        </w:rPr>
                      </w:pPr>
                      <w:proofErr w:type="spellStart"/>
                      <w:r w:rsidRPr="00BE799E">
                        <w:rPr>
                          <w:iCs/>
                          <w:szCs w:val="22"/>
                        </w:rPr>
                        <w:t>Взам</w:t>
                      </w:r>
                      <w:proofErr w:type="spellEnd"/>
                      <w:r w:rsidRPr="00BE799E">
                        <w:rPr>
                          <w:iCs/>
                          <w:szCs w:val="22"/>
                        </w:rPr>
                        <w:t>. инв. №</w:t>
                      </w:r>
                    </w:p>
                  </w:txbxContent>
                </v:textbox>
              </v:shape>
              <v:line id="Line 215" o:spid="_x0000_s1047" style="position:absolute;visibility:visible;mso-wrap-style:square" from="1134,0" to="1134,11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eF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JFP6fiRfIxR8AAAD//wMAUEsBAi0AFAAGAAgAAAAhANvh9svuAAAAhQEAABMAAAAAAAAAAAAA&#10;AAAAAAAAAFtDb250ZW50X1R5cGVzXS54bWxQSwECLQAUAAYACAAAACEAWvQsW78AAAAVAQAACwAA&#10;AAAAAAAAAAAAAAAfAQAAX3JlbHMvLnJlbHNQSwECLQAUAAYACAAAACEAWJ03hcMAAADcAAAADwAA&#10;AAAAAAAAAAAAAAAHAgAAZHJzL2Rvd25yZXYueG1sUEsFBgAAAAADAAMAtwAAAPcCAAAAAA==&#10;" strokeweight="1.5pt"/>
              <v:line id="Line 216" o:spid="_x0000_s1048" style="position:absolute;visibility:visible;mso-wrap-style:square" from="1134,16273" to="11055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" strokeweight="1.5pt"/>
              <v:line id="Line 217" o:spid="_x0000_s1049" style="position:absolute;visibility:visible;mso-wrap-style:square" from="1701,15422" to="1701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" strokeweight="1.5pt"/>
              <v:line id="Line 218" o:spid="_x0000_s1050" style="position:absolute;visibility:visible;mso-wrap-style:square" from="2268,15422" to="2268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" strokeweight="1.5pt"/>
              <v:line id="Line 219" o:spid="_x0000_s1051" style="position:absolute;visibility:visible;mso-wrap-style:square" from="3402,15422" to="3402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" strokeweight="1.5pt"/>
              <v:line id="Line 220" o:spid="_x0000_s1052" style="position:absolute;visibility:visible;mso-wrap-style:square" from="4253,15422" to="4253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/>
              <v:line id="Line 221" o:spid="_x0000_s1053" style="position:absolute;visibility:visible;mso-wrap-style:square" from="4820,15422" to="4820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2n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DsBU2nwgAAANwAAAAPAAAA&#10;AAAAAAAAAAAAAAcCAABkcnMvZG93bnJldi54bWxQSwUGAAAAAAMAAwC3AAAA9gIAAAAA&#10;" strokeweight="1.5pt"/>
              <v:line id="Line 222" o:spid="_x0000_s1054" style="position:absolute;visibility:visible;mso-wrap-style:square" from="1134,15422" to="11055,15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" strokeweight="1.5pt"/>
              <v:shape id="Text Box 223" o:spid="_x0000_s1055" type="#_x0000_t202" style="position:absolute;left:10206;top:162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" filled="f" stroked="f" strokeweight="1.5pt">
                <v:textbox inset="0,0,0,0">
                  <w:txbxContent>
                    <w:p w14:paraId="0B75A321" w14:textId="77777777" w:rsidR="00DA6C2C" w:rsidRPr="00F471AC" w:rsidRDefault="00DA6C2C" w:rsidP="00F471AC"/>
                  </w:txbxContent>
                </v:textbox>
              </v:shape>
              <v:shape id="tbxFrmt" o:spid="_x0000_s1056" type="#_x0000_t202" style="position:absolute;left:11057;top:16273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" filled="f" stroked="f" strokeweight="1.5pt">
                <v:textbox inset="0,0,0,0">
                  <w:txbxContent>
                    <w:p w14:paraId="053AED16" w14:textId="77777777" w:rsidR="00DA6C2C" w:rsidRPr="00F471AC" w:rsidRDefault="00DA6C2C" w:rsidP="00F471AC"/>
                  </w:txbxContent>
                </v:textbox>
              </v:shape>
              <v:shape id="Text Box 225" o:spid="_x0000_s1057" type="#_x0000_t202" style="position:absolute;left:4820;top:16273;width:170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<v:textbox inset="0,0,0,0">
                  <w:txbxContent>
                    <w:p w14:paraId="3FE89B0D" w14:textId="77777777" w:rsidR="00DA6C2C" w:rsidRPr="0095551F" w:rsidRDefault="00DA6C2C" w:rsidP="00D4393F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line id="Line 226" o:spid="_x0000_s1058" style="position:absolute;visibility:visible;mso-wrap-style:square" from="1134,0" to="1162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" strokeweight="1.5pt"/>
              <v:line id="Line 227" o:spid="_x0000_s1059" style="position:absolute;visibility:visible;mso-wrap-style:square" from="11624,0" to="11624,16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" strokeweight="1.5pt"/>
              <v:line id="Line 228" o:spid="_x0000_s1060" style="position:absolute;visibility:visible;mso-wrap-style:square" from="1134,15989" to="4819,1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shape id="tbxIzml" o:spid="_x0000_s1061" type="#_x0000_t202" style="position:absolute;left:2268;top:1570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" filled="f" strokeweight=".5pt">
                <v:textbox inset="0,.5mm,0,0">
                  <w:txbxContent>
                    <w:p w14:paraId="2BFE35F7" w14:textId="77777777" w:rsidR="00DA6C2C" w:rsidRPr="002979E3" w:rsidRDefault="00DA6C2C" w:rsidP="002979E3"/>
                  </w:txbxContent>
                </v:textbox>
              </v:shape>
              <v:shape id="Text Box 230" o:spid="_x0000_s1062" type="#_x0000_t202" style="position:absolute;left:2268;top:1598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" filled="f" strokeweight=".5pt">
                <v:textbox inset="0,0,0,0">
                  <w:txbxContent>
                    <w:p w14:paraId="223761B6" w14:textId="77777777" w:rsidR="00DA6C2C" w:rsidRPr="00CE0C56" w:rsidRDefault="00DA6C2C" w:rsidP="00D4393F">
                      <w:pPr>
                        <w:pStyle w:val="Twordizme"/>
                        <w:rPr>
                          <w:rFonts w:ascii="Arial" w:hAnsi="Arial" w:cs="Arial"/>
                          <w:i w:val="0"/>
                          <w:sz w:val="20"/>
                          <w:szCs w:val="20"/>
                        </w:rPr>
                      </w:pPr>
                      <w:r w:rsidRPr="00BE799E">
                        <w:rPr>
                          <w:rFonts w:cs="Arial"/>
                          <w:iCs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shape>
              <v:line id="Line 231" o:spid="_x0000_s1063" style="position:absolute;visibility:visible;mso-wrap-style:square" from="2835,15422" to="2835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v9n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qmH/D7Jf4AufwBAAD//wMAUEsBAi0AFAAGAAgAAAAhANvh9svuAAAAhQEAABMAAAAAAAAAAAAA&#10;AAAAAAAAAFtDb250ZW50X1R5cGVzXS54bWxQSwECLQAUAAYACAAAACEAWvQsW78AAAAVAQAACwAA&#10;AAAAAAAAAAAAAAAfAQAAX3JlbHMvLnJlbHNQSwECLQAUAAYACAAAACEA2cr/Z8MAAADbAAAADwAA&#10;AAAAAAAAAAAAAAAHAgAAZHJzL2Rvd25yZXYueG1sUEsFBgAAAAADAAMAtwAAAPcCAAAAAA==&#10;" strokeweight="1.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AA061" w14:textId="499B7773" w:rsidR="00DA6C2C" w:rsidRPr="001261CA" w:rsidRDefault="00DA6C2C" w:rsidP="00D56040">
    <w:pPr>
      <w:pStyle w:val="a3"/>
      <w:jc w:val="right"/>
      <w:rPr>
        <w:i/>
        <w:color w:val="FFFFFF"/>
        <w:sz w:val="16"/>
        <w:szCs w:val="16"/>
      </w:rPr>
    </w:pPr>
    <w:r>
      <w:rPr>
        <w:i/>
        <w:noProof/>
        <w:color w:val="FFFFFF"/>
        <w:sz w:val="16"/>
        <w:szCs w:val="16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D80C8F1" wp14:editId="555F1CDF">
              <wp:simplePos x="0" y="0"/>
              <wp:positionH relativeFrom="column">
                <wp:posOffset>6112110</wp:posOffset>
              </wp:positionH>
              <wp:positionV relativeFrom="paragraph">
                <wp:posOffset>-74295</wp:posOffset>
              </wp:positionV>
              <wp:extent cx="331470" cy="238125"/>
              <wp:effectExtent l="0" t="0" r="11430" b="28575"/>
              <wp:wrapNone/>
              <wp:docPr id="81" name="Text Box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EB4C65" w14:textId="1C1BF360" w:rsidR="00DA6C2C" w:rsidRPr="005F66B9" w:rsidRDefault="00DA6C2C">
                          <w:pPr>
                            <w:rPr>
                              <w:rFonts w:ascii="ISOCPEUR" w:hAnsi="ISOCPEUR"/>
                              <w:sz w:val="2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80C8F1"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0;text-align:left;margin-left:481.25pt;margin-top:-5.85pt;width:26.1pt;height:18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" strokeweight="1.5pt">
              <v:textbox>
                <w:txbxContent>
                  <w:p w14:paraId="07EB4C65" w14:textId="1C1BF360" w:rsidR="00DA6C2C" w:rsidRPr="005F66B9" w:rsidRDefault="00DA6C2C">
                    <w:pPr>
                      <w:rPr>
                        <w:rFonts w:ascii="ISOCPEUR" w:hAnsi="ISOCPEUR"/>
                        <w:sz w:val="2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i/>
        <w:noProof/>
        <w:color w:val="FFFFFF"/>
        <w:sz w:val="16"/>
        <w:szCs w:val="16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AACC61C" wp14:editId="5D871E01">
              <wp:simplePos x="0" y="0"/>
              <wp:positionH relativeFrom="page">
                <wp:posOffset>180975</wp:posOffset>
              </wp:positionH>
              <wp:positionV relativeFrom="page">
                <wp:posOffset>195263</wp:posOffset>
              </wp:positionV>
              <wp:extent cx="7162800" cy="10408920"/>
              <wp:effectExtent l="0" t="0" r="19050" b="11430"/>
              <wp:wrapNone/>
              <wp:docPr id="6" name="grpFirstPag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62800" cy="10408920"/>
                        <a:chOff x="284" y="-169"/>
                        <a:chExt cx="11340" cy="16725"/>
                      </a:xfrm>
                    </wpg:grpSpPr>
                    <wps:wsp>
                      <wps:cNvPr id="7" name="tbxIzmk"/>
                      <wps:cNvSpPr txBox="1">
                        <a:spLocks noChangeArrowheads="1"/>
                      </wps:cNvSpPr>
                      <wps:spPr bwMode="auto">
                        <a:xfrm>
                          <a:off x="1701" y="14288"/>
                          <a:ext cx="56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3942E" w14:textId="77777777" w:rsidR="00DA6C2C" w:rsidRPr="00693C49" w:rsidRDefault="00DA6C2C" w:rsidP="00693C49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8" name="Text Box 234"/>
                      <wps:cNvSpPr txBox="1">
                        <a:spLocks noChangeArrowheads="1"/>
                      </wps:cNvSpPr>
                      <wps:spPr bwMode="auto">
                        <a:xfrm>
                          <a:off x="2268" y="14572"/>
                          <a:ext cx="56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BA0D5" w14:textId="1276F871" w:rsidR="00DA6C2C" w:rsidRPr="00CC576E" w:rsidRDefault="00DA6C2C" w:rsidP="00B66479">
                            <w:pPr>
                              <w:pStyle w:val="Twordfami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Л</w:t>
                            </w: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ис</w:t>
                            </w: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bxIzme"/>
                      <wps:cNvSpPr txBox="1">
                        <a:spLocks noChangeArrowheads="1"/>
                      </wps:cNvSpPr>
                      <wps:spPr bwMode="auto">
                        <a:xfrm>
                          <a:off x="1134" y="14288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959CC2" w14:textId="77777777" w:rsidR="00DA6C2C" w:rsidRPr="00693C49" w:rsidRDefault="00DA6C2C" w:rsidP="00693C49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0" name="Text Box 236"/>
                      <wps:cNvSpPr txBox="1">
                        <a:spLocks noChangeArrowheads="1"/>
                      </wps:cNvSpPr>
                      <wps:spPr bwMode="auto">
                        <a:xfrm>
                          <a:off x="1134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359F22" w14:textId="37075A86" w:rsidR="00DA6C2C" w:rsidRPr="00A215CB" w:rsidRDefault="00DA6C2C" w:rsidP="00B66479">
                            <w:pPr>
                              <w:pStyle w:val="Twordfami"/>
                              <w:rPr>
                                <w:rFonts w:ascii="Times New Roman" w:hAnsi="Times New Roman"/>
                                <w:i w:val="0"/>
                                <w:szCs w:val="22"/>
                              </w:rPr>
                            </w:pP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И</w:t>
                            </w: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зм</w:t>
                            </w:r>
                            <w:r w:rsidRPr="00A215CB">
                              <w:rPr>
                                <w:rFonts w:ascii="Times New Roman" w:hAnsi="Times New Roman"/>
                                <w:i w:val="0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Text Box 237"/>
                      <wps:cNvSpPr txBox="1">
                        <a:spLocks noChangeArrowheads="1"/>
                      </wps:cNvSpPr>
                      <wps:spPr bwMode="auto">
                        <a:xfrm>
                          <a:off x="1701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7B5315" w14:textId="7E6795A8" w:rsidR="00DA6C2C" w:rsidRPr="00CC576E" w:rsidRDefault="00DA6C2C" w:rsidP="00B66479">
                            <w:pPr>
                              <w:pStyle w:val="Twordfami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6F09EB">
                              <w:rPr>
                                <w:rFonts w:cs="Times New Roman"/>
                                <w:iCs/>
                                <w:spacing w:val="-10"/>
                                <w:szCs w:val="22"/>
                              </w:rPr>
                              <w:t>Кол.уч</w:t>
                            </w:r>
                            <w:proofErr w:type="spellEnd"/>
                            <w:r w:rsidRPr="00CC576E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tbxNdoc"/>
                      <wps:cNvSpPr txBox="1">
                        <a:spLocks noChangeArrowheads="1"/>
                      </wps:cNvSpPr>
                      <wps:spPr bwMode="auto">
                        <a:xfrm>
                          <a:off x="2835" y="14288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45ADE3" w14:textId="77777777" w:rsidR="00DA6C2C" w:rsidRPr="00693C49" w:rsidRDefault="00DA6C2C" w:rsidP="00693C49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4" name="Text Box 239"/>
                      <wps:cNvSpPr txBox="1">
                        <a:spLocks noChangeArrowheads="1"/>
                      </wps:cNvSpPr>
                      <wps:spPr bwMode="auto">
                        <a:xfrm>
                          <a:off x="2835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219ED3" w14:textId="77777777" w:rsidR="00DA6C2C" w:rsidRPr="00A215CB" w:rsidRDefault="00DA6C2C" w:rsidP="00B66479">
                            <w:pPr>
                              <w:pStyle w:val="Twordfami"/>
                              <w:rPr>
                                <w:rFonts w:ascii="Arial" w:hAnsi="Arial"/>
                                <w:i w:val="0"/>
                                <w:szCs w:val="22"/>
                              </w:rPr>
                            </w:pP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№док</w:t>
                            </w:r>
                            <w:r w:rsidRPr="00A215CB">
                              <w:rPr>
                                <w:rFonts w:ascii="Arial" w:hAnsi="Arial"/>
                                <w:i w:val="0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tbxFam1"/>
                      <wps:cNvSpPr txBox="1">
                        <a:spLocks noChangeArrowheads="1"/>
                      </wps:cNvSpPr>
                      <wps:spPr bwMode="auto">
                        <a:xfrm>
                          <a:off x="2268" y="14855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939074" w14:textId="7AA6A566" w:rsidR="00DA6C2C" w:rsidRPr="008C4B32" w:rsidRDefault="00DA6C2C" w:rsidP="00A215CB">
                            <w:pPr>
                              <w:pStyle w:val="Twordfami"/>
                              <w:jc w:val="left"/>
                            </w:pP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Мкртчян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16" name="tbxFam2"/>
                      <wps:cNvSpPr txBox="1">
                        <a:spLocks noChangeArrowheads="1"/>
                      </wps:cNvSpPr>
                      <wps:spPr bwMode="auto">
                        <a:xfrm>
                          <a:off x="2268" y="1513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C05D2C" w14:textId="6F8A2223" w:rsidR="00DA6C2C" w:rsidRPr="008C4B32" w:rsidRDefault="00DA6C2C" w:rsidP="00A215CB">
                            <w:pPr>
                              <w:pStyle w:val="Twordfami"/>
                              <w:jc w:val="left"/>
                            </w:pP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Москалёв</w:t>
                            </w:r>
                          </w:p>
                          <w:p w14:paraId="01257AEA" w14:textId="56C2583F" w:rsidR="00DA6C2C" w:rsidRPr="00706CF4" w:rsidRDefault="00DA6C2C" w:rsidP="000C5A4B">
                            <w:pPr>
                              <w:jc w:val="both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17" name="tbxFam4"/>
                      <wps:cNvSpPr txBox="1">
                        <a:spLocks noChangeArrowheads="1"/>
                      </wps:cNvSpPr>
                      <wps:spPr bwMode="auto">
                        <a:xfrm>
                          <a:off x="2268" y="15422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FB5889" w14:textId="77777777" w:rsidR="00DA6C2C" w:rsidRPr="004E21BD" w:rsidRDefault="00DA6C2C" w:rsidP="0006376C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18000" tIns="0" rIns="0" bIns="0" anchor="t" anchorCtr="0" upright="1">
                        <a:noAutofit/>
                      </wps:bodyPr>
                    </wps:wsp>
                    <wps:wsp>
                      <wps:cNvPr id="18" name="tbxFam5"/>
                      <wps:cNvSpPr txBox="1">
                        <a:spLocks noChangeArrowheads="1"/>
                      </wps:cNvSpPr>
                      <wps:spPr bwMode="auto">
                        <a:xfrm>
                          <a:off x="2268" y="15706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4D4D35" w14:textId="1633D94D" w:rsidR="00DA6C2C" w:rsidRPr="001D3205" w:rsidRDefault="00DA6C2C" w:rsidP="00BD5C20">
                            <w:pPr>
                              <w:pStyle w:val="Twordizme"/>
                              <w:jc w:val="left"/>
                              <w:rPr>
                                <w:sz w:val="22"/>
                                <w:szCs w:val="18"/>
                              </w:rPr>
                            </w:pPr>
                            <w:r w:rsidRPr="001D3205">
                              <w:rPr>
                                <w:sz w:val="22"/>
                                <w:szCs w:val="18"/>
                              </w:rPr>
                              <w:t>Кузнецова</w:t>
                            </w:r>
                          </w:p>
                        </w:txbxContent>
                      </wps:txbx>
                      <wps:bodyPr rot="0" vert="horz" wrap="square" lIns="18000" tIns="0" rIns="0" bIns="0" anchor="t" anchorCtr="0" upright="1">
                        <a:noAutofit/>
                      </wps:bodyPr>
                    </wps:wsp>
                    <wps:wsp>
                      <wps:cNvPr id="19" name="tbxFam6"/>
                      <wps:cNvSpPr txBox="1">
                        <a:spLocks noChangeArrowheads="1"/>
                      </wps:cNvSpPr>
                      <wps:spPr bwMode="auto">
                        <a:xfrm>
                          <a:off x="2268" y="1598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9AEF42" w14:textId="2D0C01F8" w:rsidR="00DA6C2C" w:rsidRPr="001D3205" w:rsidRDefault="00DA6C2C" w:rsidP="00A215CB">
                            <w:pPr>
                              <w:pStyle w:val="Twordfami"/>
                              <w:jc w:val="left"/>
                            </w:pPr>
                            <w:r>
                              <w:t>Москалёв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20" name="tbxJob1"/>
                      <wps:cNvSpPr txBox="1">
                        <a:spLocks noChangeArrowheads="1"/>
                      </wps:cNvSpPr>
                      <wps:spPr bwMode="auto">
                        <a:xfrm>
                          <a:off x="1134" y="14855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0257BD" w14:textId="47FA921F" w:rsidR="00DA6C2C" w:rsidRPr="00A215CB" w:rsidRDefault="00DA6C2C" w:rsidP="00A215CB">
                            <w:pPr>
                              <w:pStyle w:val="Twordfami"/>
                              <w:jc w:val="left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Р</w:t>
                            </w: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а</w:t>
                            </w: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зраб</w:t>
                            </w:r>
                            <w:proofErr w:type="spellEnd"/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21" name="tbxJob2"/>
                      <wps:cNvSpPr txBox="1">
                        <a:spLocks noChangeArrowheads="1"/>
                      </wps:cNvSpPr>
                      <wps:spPr bwMode="auto">
                        <a:xfrm>
                          <a:off x="1134" y="1513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76C293" w14:textId="5258D1C2" w:rsidR="00DA6C2C" w:rsidRPr="008D6801" w:rsidRDefault="00DA6C2C" w:rsidP="00A215CB">
                            <w:pPr>
                              <w:pStyle w:val="Twordfami"/>
                              <w:jc w:val="left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Проверил</w:t>
                            </w:r>
                          </w:p>
                          <w:p w14:paraId="2F7D6D5F" w14:textId="1852C235" w:rsidR="00DA6C2C" w:rsidRPr="004E21BD" w:rsidRDefault="00DA6C2C" w:rsidP="00281540">
                            <w:pPr>
                              <w:pStyle w:val="Twordfami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22" name="tbxJob4"/>
                      <wps:cNvSpPr txBox="1">
                        <a:spLocks noChangeArrowheads="1"/>
                      </wps:cNvSpPr>
                      <wps:spPr bwMode="auto">
                        <a:xfrm>
                          <a:off x="1134" y="15422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1AAD86" w14:textId="2302E671" w:rsidR="00DA6C2C" w:rsidRPr="004E21BD" w:rsidRDefault="00DA6C2C" w:rsidP="0006376C">
                            <w:pPr>
                              <w:pStyle w:val="Twordfami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0" bIns="0" anchor="t" anchorCtr="0" upright="1">
                        <a:noAutofit/>
                      </wps:bodyPr>
                    </wps:wsp>
                    <wps:wsp>
                      <wps:cNvPr id="23" name="tbxJob5"/>
                      <wps:cNvSpPr txBox="1">
                        <a:spLocks noChangeArrowheads="1"/>
                      </wps:cNvSpPr>
                      <wps:spPr bwMode="auto">
                        <a:xfrm>
                          <a:off x="1134" y="15706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94854C" w14:textId="32F9CA65" w:rsidR="00DA6C2C" w:rsidRPr="001D3205" w:rsidRDefault="00DA6C2C" w:rsidP="001D3205">
                            <w:pPr>
                              <w:pStyle w:val="Twordfami"/>
                              <w:jc w:val="left"/>
                            </w:pPr>
                            <w:proofErr w:type="spellStart"/>
                            <w:proofErr w:type="gramStart"/>
                            <w:r w:rsidRPr="001D3205">
                              <w:t>Н.контр</w:t>
                            </w:r>
                            <w:proofErr w:type="spellEnd"/>
                            <w:proofErr w:type="gramEnd"/>
                            <w:r w:rsidRPr="001D3205">
                              <w:t>.</w:t>
                            </w:r>
                          </w:p>
                        </w:txbxContent>
                      </wps:txbx>
                      <wps:bodyPr rot="0" vert="horz" wrap="square" lIns="18000" tIns="0" rIns="0" bIns="0" anchor="t" anchorCtr="0" upright="1">
                        <a:noAutofit/>
                      </wps:bodyPr>
                    </wps:wsp>
                    <wps:wsp>
                      <wps:cNvPr id="24" name="tbxJob6"/>
                      <wps:cNvSpPr txBox="1">
                        <a:spLocks noChangeArrowheads="1"/>
                      </wps:cNvSpPr>
                      <wps:spPr bwMode="auto">
                        <a:xfrm>
                          <a:off x="1134" y="1598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48D21E" w14:textId="0E86A35B" w:rsidR="00DA6C2C" w:rsidRPr="001D3205" w:rsidRDefault="00DA6C2C" w:rsidP="00A215CB">
                            <w:pPr>
                              <w:pStyle w:val="Twordfami"/>
                              <w:jc w:val="left"/>
                            </w:pPr>
                            <w:r w:rsidRPr="001D3205">
                              <w:t>ГИП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  <wps:wsp>
                      <wps:cNvPr id="26" name="Text Box 250"/>
                      <wps:cNvSpPr txBox="1">
                        <a:spLocks noChangeArrowheads="1"/>
                      </wps:cNvSpPr>
                      <wps:spPr bwMode="auto">
                        <a:xfrm>
                          <a:off x="3402" y="14288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26D718" w14:textId="181D3F24" w:rsidR="00DA6C2C" w:rsidRDefault="00DA6C2C" w:rsidP="0069384D">
                            <w:pPr>
                              <w:pStyle w:val="Twordda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Text Box 251"/>
                      <wps:cNvSpPr txBox="1">
                        <a:spLocks noChangeArrowheads="1"/>
                      </wps:cNvSpPr>
                      <wps:spPr bwMode="auto">
                        <a:xfrm>
                          <a:off x="3402" y="14572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75B8D3" w14:textId="4C7D6056" w:rsidR="00DA6C2C" w:rsidRPr="00A215CB" w:rsidRDefault="00DA6C2C" w:rsidP="00A215CB">
                            <w:pPr>
                              <w:pStyle w:val="Twordfami"/>
                              <w:rPr>
                                <w:rFonts w:ascii="Times New Roman" w:hAnsi="Times New Roman"/>
                                <w:i w:val="0"/>
                                <w:szCs w:val="22"/>
                              </w:rPr>
                            </w:pP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о</w:t>
                            </w: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дпись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3402" y="15422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ECF2B0" w14:textId="77777777" w:rsidR="00DA6C2C" w:rsidRDefault="00DA6C2C" w:rsidP="0069384D">
                            <w:pPr>
                              <w:pStyle w:val="Twordda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03" y="15707"/>
                          <a:ext cx="836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B9B949" w14:textId="6F345F44" w:rsidR="00DA6C2C" w:rsidRPr="00A215CB" w:rsidRDefault="00DA6C2C" w:rsidP="00B52079">
                            <w:pPr>
                              <w:pStyle w:val="Tworddate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3402" y="14855"/>
                          <a:ext cx="851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D8B4E7" w14:textId="77777777" w:rsidR="00DA6C2C" w:rsidRDefault="00DA6C2C" w:rsidP="0069384D">
                            <w:pPr>
                              <w:pStyle w:val="Twordda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tbxIzmd"/>
                      <wps:cNvSpPr txBox="1">
                        <a:spLocks noChangeArrowheads="1"/>
                      </wps:cNvSpPr>
                      <wps:spPr bwMode="auto">
                        <a:xfrm>
                          <a:off x="4253" y="14288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CC58FE" w14:textId="77777777" w:rsidR="00DA6C2C" w:rsidRPr="00693C49" w:rsidRDefault="00DA6C2C" w:rsidP="00693C49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34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4253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9DEE38" w14:textId="073EC5FA" w:rsidR="00DA6C2C" w:rsidRPr="00CC576E" w:rsidRDefault="00DA6C2C" w:rsidP="00A215CB">
                            <w:pPr>
                              <w:pStyle w:val="Twordfami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Д</w:t>
                            </w:r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а</w:t>
                            </w:r>
                            <w:r w:rsidRPr="00A215CB">
                              <w:rPr>
                                <w:rFonts w:cs="Times New Roman"/>
                                <w:iCs/>
                                <w:szCs w:val="22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5" name="tbxDat1"/>
                      <wps:cNvSpPr txBox="1">
                        <a:spLocks noChangeArrowheads="1"/>
                      </wps:cNvSpPr>
                      <wps:spPr bwMode="auto">
                        <a:xfrm>
                          <a:off x="4253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C0D8DF" w14:textId="0B01AB47" w:rsidR="00DA6C2C" w:rsidRPr="001D3205" w:rsidRDefault="00DA6C2C" w:rsidP="005F66B9">
                            <w:pP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instrText xml:space="preserve"> TIME  \@ "MM.yy"  \* MERGEFORMAT </w:instrTex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ISOCPEUR" w:hAnsi="ISOCPEUR"/>
                                <w:i/>
                                <w:noProof/>
                                <w:sz w:val="22"/>
                              </w:rPr>
                              <w:t>07.26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end"/>
                            </w:r>
                          </w:p>
                          <w:p w14:paraId="36E290A3" w14:textId="2C5ECBE5" w:rsidR="00DA6C2C" w:rsidRPr="008D6801" w:rsidRDefault="00DA6C2C" w:rsidP="00A215CB">
                            <w:pPr>
                              <w:pStyle w:val="Twordfami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6" name="tbxDat2"/>
                      <wps:cNvSpPr txBox="1">
                        <a:spLocks noChangeArrowheads="1"/>
                      </wps:cNvSpPr>
                      <wps:spPr bwMode="auto">
                        <a:xfrm>
                          <a:off x="4253" y="1513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C8A4D7" w14:textId="2B1E10A5" w:rsidR="00DA6C2C" w:rsidRPr="001D3205" w:rsidRDefault="00DA6C2C" w:rsidP="001D3205">
                            <w:pP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instrText xml:space="preserve"> TIME  \@ "MM.yy"  \* MERGEFORMAT </w:instrTex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ISOCPEUR" w:hAnsi="ISOCPEUR"/>
                                <w:i/>
                                <w:noProof/>
                                <w:sz w:val="22"/>
                              </w:rPr>
                              <w:t>07.26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end"/>
                            </w:r>
                          </w:p>
                          <w:p w14:paraId="4C7F03F2" w14:textId="77777777" w:rsidR="00DA6C2C" w:rsidRPr="00B467F8" w:rsidRDefault="00DA6C2C" w:rsidP="00A215CB">
                            <w:pPr>
                              <w:pStyle w:val="Twordfami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tbxDat4"/>
                      <wps:cNvSpPr txBox="1">
                        <a:spLocks noChangeArrowheads="1"/>
                      </wps:cNvSpPr>
                      <wps:spPr bwMode="auto">
                        <a:xfrm>
                          <a:off x="4253" y="1542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0881B6" w14:textId="77777777" w:rsidR="00DA6C2C" w:rsidRPr="00B467F8" w:rsidRDefault="00DA6C2C" w:rsidP="00B467F8"/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38" name="tbxDat5"/>
                      <wps:cNvSpPr txBox="1"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48BDA7" w14:textId="444472D6" w:rsidR="00DA6C2C" w:rsidRPr="001D3205" w:rsidRDefault="00DA6C2C" w:rsidP="001D3205">
                            <w:pP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instrText xml:space="preserve"> TIME  \@ "MM.yy"  \* MERGEFORMAT </w:instrTex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ISOCPEUR" w:hAnsi="ISOCPEUR"/>
                                <w:i/>
                                <w:noProof/>
                                <w:sz w:val="22"/>
                              </w:rPr>
                              <w:t>07.26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39" name="tbxDat6"/>
                      <wps:cNvSpPr txBox="1"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F5E7AB" w14:textId="50D32424" w:rsidR="00DA6C2C" w:rsidRPr="001D3205" w:rsidRDefault="00DA6C2C" w:rsidP="001D3205">
                            <w:pP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instrText xml:space="preserve"> TIME  \@ "MM.yy"  \* MERGEFORMAT </w:instrTex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ISOCPEUR" w:hAnsi="ISOCPEUR"/>
                                <w:i/>
                                <w:noProof/>
                                <w:sz w:val="22"/>
                              </w:rPr>
                              <w:t>07.26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2"/>
                              </w:rPr>
                              <w:fldChar w:fldCharType="end"/>
                            </w:r>
                          </w:p>
                          <w:p w14:paraId="32C4588E" w14:textId="77777777" w:rsidR="00DA6C2C" w:rsidRPr="00B467F8" w:rsidRDefault="00DA6C2C" w:rsidP="00B467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bxOboz"/>
                      <wps:cNvSpPr txBox="1">
                        <a:spLocks noChangeArrowheads="1"/>
                      </wps:cNvSpPr>
                      <wps:spPr bwMode="auto">
                        <a:xfrm>
                          <a:off x="4933" y="14175"/>
                          <a:ext cx="6545" cy="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4FF0E" w14:textId="04B27D05" w:rsidR="00DA6C2C" w:rsidRPr="00A215CB" w:rsidRDefault="00DA6C2C" w:rsidP="000C5A4B">
                            <w:pPr>
                              <w:rPr>
                                <w:rFonts w:ascii="ISOCPEUR" w:hAnsi="ISOCPEUR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B0BB9">
                              <w:rPr>
                                <w:rFonts w:ascii="ISOCPEUR" w:hAnsi="ISOCPEUR"/>
                                <w:i/>
                                <w:iCs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8"/>
                                <w:szCs w:val="28"/>
                              </w:rPr>
                              <w:t>1-25-ДВ-ВАО-</w:t>
                            </w:r>
                            <w:r w:rsidRPr="00836E29">
                              <w:rPr>
                                <w:rFonts w:ascii="ISOCPEURItalic" w:hAnsi="ISOCPEURItalic"/>
                                <w:i/>
                                <w:iCs/>
                                <w:color w:val="0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836E29">
                              <w:rPr>
                                <w:rFonts w:ascii="ISOCPEUR" w:hAnsi="ISOCPEUR"/>
                                <w:i/>
                                <w:iCs/>
                                <w:sz w:val="28"/>
                                <w:szCs w:val="28"/>
                              </w:rPr>
                              <w:t>10001899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8"/>
                                <w:szCs w:val="28"/>
                              </w:rPr>
                              <w:t>-АПОТ-ПЗ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  <wps:wsp>
                      <wps:cNvPr id="41" name="tbxFirm"/>
                      <wps:cNvSpPr txBox="1">
                        <a:spLocks noChangeArrowheads="1"/>
                      </wps:cNvSpPr>
                      <wps:spPr bwMode="auto">
                        <a:xfrm>
                          <a:off x="8789" y="15422"/>
                          <a:ext cx="2835" cy="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8E9A53" w14:textId="56879B27" w:rsidR="00DA6C2C" w:rsidRDefault="00DA6C2C" w:rsidP="0069384D">
                            <w:pPr>
                              <w:pStyle w:val="Twordfirm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sz w:val="20"/>
                                <w:szCs w:val="20"/>
                              </w:rPr>
                            </w:pPr>
                          </w:p>
                          <w:p w14:paraId="2B58013C" w14:textId="0A0F9B9F" w:rsidR="00DA6C2C" w:rsidRDefault="00DA6C2C" w:rsidP="0069384D">
                            <w:pPr>
                              <w:pStyle w:val="Twordfirm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D1D9C3" wp14:editId="54458BA2">
                                  <wp:extent cx="1767397" cy="200025"/>
                                  <wp:effectExtent l="0" t="0" r="4445" b="0"/>
                                  <wp:docPr id="1853432889" name="Рисунок 1853432889" descr="C:\Documents and Settings\Алексей\Рабочий стол\деловой вектор_U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Documents and Settings\Алексей\Рабочий стол\деловой вектор_U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" cstate="print"/>
                                          <a:srcRect b="1923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1650" cy="2005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8789" y="14855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D21CF5" w14:textId="77777777" w:rsidR="00DA6C2C" w:rsidRPr="00E73165" w:rsidRDefault="00DA6C2C" w:rsidP="00E73165">
                            <w:pPr>
                              <w:pStyle w:val="Twordfami"/>
                              <w:rPr>
                                <w:rFonts w:cs="Times New Roman"/>
                                <w:iCs/>
                                <w:sz w:val="24"/>
                                <w:szCs w:val="24"/>
                              </w:rPr>
                            </w:pPr>
                            <w:r w:rsidRPr="00E73165">
                              <w:rPr>
                                <w:rFonts w:cs="Times New Roman"/>
                                <w:iCs/>
                                <w:szCs w:val="22"/>
                              </w:rPr>
                              <w:t>Стадия</w:t>
                            </w:r>
                          </w:p>
                          <w:p w14:paraId="21AD943C" w14:textId="77777777" w:rsidR="00DA6C2C" w:rsidRPr="0095551F" w:rsidRDefault="00DA6C2C" w:rsidP="0069384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9639" y="14855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BD19BB" w14:textId="77777777" w:rsidR="00DA6C2C" w:rsidRPr="00CC576E" w:rsidRDefault="00DA6C2C" w:rsidP="00E73165">
                            <w:pPr>
                              <w:pStyle w:val="Twordfami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</w:rPr>
                            </w:pPr>
                            <w:r w:rsidRPr="00E73165">
                              <w:rPr>
                                <w:rFonts w:cs="Times New Roman"/>
                                <w:iCs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10490" y="14855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49E690C" w14:textId="77777777" w:rsidR="00DA6C2C" w:rsidRPr="00CC576E" w:rsidRDefault="00DA6C2C" w:rsidP="00E73165">
                            <w:pPr>
                              <w:pStyle w:val="Twordfami"/>
                              <w:rPr>
                                <w:rFonts w:ascii="Times New Roman" w:hAnsi="Times New Roman" w:cs="Times New Roman"/>
                                <w:i w:val="0"/>
                                <w:sz w:val="20"/>
                              </w:rPr>
                            </w:pPr>
                            <w:r w:rsidRPr="00E73165">
                              <w:rPr>
                                <w:rFonts w:cs="Times New Roman"/>
                                <w:iCs/>
                                <w:szCs w:val="22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bxPags"/>
                      <wps:cNvSpPr txBox="1">
                        <a:spLocks noChangeArrowheads="1"/>
                      </wps:cNvSpPr>
                      <wps:spPr bwMode="auto">
                        <a:xfrm>
                          <a:off x="10490" y="1513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8325A0" w14:textId="52AA41BB" w:rsidR="00DA6C2C" w:rsidRPr="00F82A62" w:rsidRDefault="00DA6C2C" w:rsidP="00A215CB">
                            <w:pPr>
                              <w:pStyle w:val="Twordlitlistlistov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bxPage1"/>
                      <wps:cNvSpPr txBox="1">
                        <a:spLocks noChangeArrowheads="1"/>
                      </wps:cNvSpPr>
                      <wps:spPr bwMode="auto">
                        <a:xfrm>
                          <a:off x="963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0E41D8" w14:textId="77777777" w:rsidR="00DA6C2C" w:rsidRPr="00F82A62" w:rsidRDefault="00DA6C2C" w:rsidP="00A215CB">
                            <w:pPr>
                              <w:pStyle w:val="Twordlitlistlistov"/>
                            </w:pPr>
                            <w:r w:rsidRPr="00F82A62"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bxLite"/>
                      <wps:cNvSpPr txBox="1">
                        <a:spLocks noChangeArrowheads="1"/>
                      </wps:cNvSpPr>
                      <wps:spPr bwMode="auto">
                        <a:xfrm>
                          <a:off x="878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B0561B" w14:textId="7CB8FD7E" w:rsidR="00DA6C2C" w:rsidRPr="001F292C" w:rsidRDefault="00DA6C2C" w:rsidP="00A215CB">
                            <w:pPr>
                              <w:pStyle w:val="Twordlitlistlistov"/>
                              <w:rPr>
                                <w:rFonts w:cs="Times New Roman"/>
                                <w:iCs/>
                                <w:szCs w:val="22"/>
                                <w:lang w:val="en-US"/>
                              </w:rPr>
                            </w:pPr>
                            <w:r w:rsidRPr="001F292C">
                              <w:rPr>
                                <w:rFonts w:cs="Times New Roman"/>
                                <w:iCs/>
                                <w:szCs w:val="22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bxNaim"/>
                      <wps:cNvSpPr txBox="1">
                        <a:spLocks noChangeArrowheads="1"/>
                      </wps:cNvSpPr>
                      <wps:spPr bwMode="auto">
                        <a:xfrm>
                          <a:off x="4820" y="14855"/>
                          <a:ext cx="3969" cy="9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5ECC5A" w14:textId="77777777" w:rsidR="00DA6C2C" w:rsidRDefault="00DA6C2C" w:rsidP="0095551F">
                            <w:pPr>
                              <w:pStyle w:val="Twordtdoc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FD2972C" w14:textId="77777777" w:rsidR="00DA6C2C" w:rsidRDefault="00DA6C2C" w:rsidP="0095551F">
                            <w:pPr>
                              <w:pStyle w:val="Twordtdoc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CFE6433" w14:textId="7D84E804" w:rsidR="00DA6C2C" w:rsidRPr="00A215CB" w:rsidRDefault="00DA6C2C" w:rsidP="0095551F">
                            <w:pPr>
                              <w:pStyle w:val="Twordtdoc"/>
                              <w:rPr>
                                <w:rFonts w:cs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bxInpo"/>
                      <wps:cNvSpPr txBox="1">
                        <a:spLocks noChangeArrowheads="1"/>
                      </wps:cNvSpPr>
                      <wps:spPr bwMode="auto">
                        <a:xfrm>
                          <a:off x="737" y="14855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7934C" w14:textId="77777777" w:rsidR="00DA6C2C" w:rsidRPr="004C30A9" w:rsidRDefault="00DA6C2C" w:rsidP="0069384D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50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454" y="14855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0CB74A" w14:textId="77777777" w:rsidR="00DA6C2C" w:rsidRPr="00E73165" w:rsidRDefault="00DA6C2C" w:rsidP="00B66479">
                            <w:pPr>
                              <w:pStyle w:val="Twordfami"/>
                              <w:rPr>
                                <w:rFonts w:cs="Times New Roman"/>
                                <w:iCs/>
                                <w:szCs w:val="22"/>
                              </w:rPr>
                            </w:pPr>
                            <w:r w:rsidRPr="00E73165">
                              <w:rPr>
                                <w:rFonts w:cs="Times New Roman"/>
                                <w:iCs/>
                                <w:szCs w:val="22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51" name="tbxInpd"/>
                      <wps:cNvSpPr txBox="1">
                        <a:spLocks noChangeArrowheads="1"/>
                      </wps:cNvSpPr>
                      <wps:spPr bwMode="auto">
                        <a:xfrm>
                          <a:off x="737" y="12871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36BF3" w14:textId="77777777" w:rsidR="00DA6C2C" w:rsidRPr="00693C49" w:rsidRDefault="00DA6C2C" w:rsidP="00693C49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52" name="Text Box 276"/>
                      <wps:cNvSpPr txBox="1">
                        <a:spLocks noChangeArrowheads="1"/>
                      </wps:cNvSpPr>
                      <wps:spPr bwMode="auto">
                        <a:xfrm>
                          <a:off x="454" y="12871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39AB6" w14:textId="77777777" w:rsidR="00DA6C2C" w:rsidRPr="00E73165" w:rsidRDefault="00DA6C2C" w:rsidP="00E73165">
                            <w:pPr>
                              <w:pStyle w:val="Twordfami"/>
                              <w:rPr>
                                <w:rFonts w:cs="Times New Roman"/>
                                <w:iCs/>
                                <w:szCs w:val="22"/>
                              </w:rPr>
                            </w:pPr>
                            <w:r w:rsidRPr="00E73165">
                              <w:rPr>
                                <w:rFonts w:cs="Times New Roman"/>
                                <w:iCs/>
                                <w:szCs w:val="22"/>
                              </w:rPr>
                              <w:t>Подп. и дата</w:t>
                            </w:r>
                          </w:p>
                          <w:p w14:paraId="53030D9C" w14:textId="77777777" w:rsidR="00DA6C2C" w:rsidRPr="00E73165" w:rsidRDefault="00DA6C2C" w:rsidP="00E7316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53" name="tbxInvz"/>
                      <wps:cNvSpPr txBox="1">
                        <a:spLocks noChangeArrowheads="1"/>
                      </wps:cNvSpPr>
                      <wps:spPr bwMode="auto">
                        <a:xfrm>
                          <a:off x="737" y="11453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68993" w14:textId="77777777" w:rsidR="00DA6C2C" w:rsidRPr="00693C49" w:rsidRDefault="00DA6C2C" w:rsidP="00693C49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54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454" y="11453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EBF77" w14:textId="28360907" w:rsidR="00DA6C2C" w:rsidRPr="00E73165" w:rsidRDefault="00DA6C2C" w:rsidP="00E73165">
                            <w:pPr>
                              <w:pStyle w:val="Twordfami"/>
                              <w:rPr>
                                <w:rFonts w:cs="Times New Roman"/>
                                <w:iCs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rFonts w:cs="Times New Roman"/>
                                <w:iCs/>
                                <w:szCs w:val="22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55" name="Line 279"/>
                      <wps:cNvCnPr>
                        <a:cxnSpLocks noChangeShapeType="1"/>
                      </wps:cNvCnPr>
                      <wps:spPr bwMode="auto">
                        <a:xfrm>
                          <a:off x="1134" y="-169"/>
                          <a:ext cx="0" cy="11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tbxTdoc"/>
                      <wps:cNvSpPr txBox="1">
                        <a:spLocks noChangeArrowheads="1"/>
                      </wps:cNvSpPr>
                      <wps:spPr bwMode="auto">
                        <a:xfrm>
                          <a:off x="4820" y="15819"/>
                          <a:ext cx="3969" cy="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923FE" w14:textId="77777777" w:rsidR="00DA6C2C" w:rsidRPr="0095551F" w:rsidRDefault="00DA6C2C" w:rsidP="0095551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Line 281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765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282"/>
                      <wps:cNvCnPr>
                        <a:cxnSpLocks noChangeShapeType="1"/>
                      </wps:cNvCnPr>
                      <wps:spPr bwMode="auto">
                        <a:xfrm>
                          <a:off x="1701" y="1400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83"/>
                      <wps:cNvCnPr>
                        <a:cxnSpLocks noChangeShapeType="1"/>
                      </wps:cNvCnPr>
                      <wps:spPr bwMode="auto">
                        <a:xfrm>
                          <a:off x="3402" y="14005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84"/>
                      <wps:cNvCnPr>
                        <a:cxnSpLocks noChangeShapeType="1"/>
                      </wps:cNvCnPr>
                      <wps:spPr bwMode="auto">
                        <a:xfrm>
                          <a:off x="4253" y="14005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285"/>
                      <wps:cNvCnPr>
                        <a:cxnSpLocks noChangeShapeType="1"/>
                      </wps:cNvCnPr>
                      <wps:spPr bwMode="auto">
                        <a:xfrm>
                          <a:off x="4820" y="14005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286"/>
                      <wps:cNvCnPr>
                        <a:cxnSpLocks noChangeShapeType="1"/>
                      </wps:cNvCnPr>
                      <wps:spPr bwMode="auto">
                        <a:xfrm>
                          <a:off x="1134" y="14855"/>
                          <a:ext cx="765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287"/>
                      <wps:cNvCnPr>
                        <a:cxnSpLocks noChangeShapeType="1"/>
                      </wps:cNvCnPr>
                      <wps:spPr bwMode="auto">
                        <a:xfrm>
                          <a:off x="1134" y="14005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Text Box 288"/>
                      <wps:cNvSpPr txBox="1">
                        <a:spLocks noChangeArrowheads="1"/>
                      </wps:cNvSpPr>
                      <wps:spPr bwMode="auto">
                        <a:xfrm>
                          <a:off x="10206" y="16273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545D8" w14:textId="77777777" w:rsidR="00DA6C2C" w:rsidRPr="0095551F" w:rsidRDefault="00DA6C2C" w:rsidP="0069384D">
                            <w:pPr>
                              <w:pStyle w:val="Twordcopyformat"/>
                              <w:rPr>
                                <w:rFonts w:ascii="Times New Roman" w:hAnsi="Times New Roman" w:cs="Times New Roman"/>
                                <w:i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9" name="tbxFrmt"/>
                      <wps:cNvSpPr txBox="1">
                        <a:spLocks noChangeArrowheads="1"/>
                      </wps:cNvSpPr>
                      <wps:spPr bwMode="auto">
                        <a:xfrm>
                          <a:off x="11057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CDD7B" w14:textId="77777777" w:rsidR="00DA6C2C" w:rsidRPr="0095551F" w:rsidRDefault="00DA6C2C" w:rsidP="0069384D">
                            <w:pPr>
                              <w:pStyle w:val="Twordcopyformat"/>
                              <w:rPr>
                                <w:rFonts w:ascii="Times New Roman" w:hAnsi="Times New Roman" w:cs="Times New Roman"/>
                                <w:i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0" name="Text Box 290"/>
                      <wps:cNvSpPr txBox="1">
                        <a:spLocks noChangeArrowheads="1"/>
                      </wps:cNvSpPr>
                      <wps:spPr bwMode="auto">
                        <a:xfrm>
                          <a:off x="4366" y="16273"/>
                          <a:ext cx="170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5D6B7" w14:textId="77777777" w:rsidR="00DA6C2C" w:rsidRPr="00F471AC" w:rsidRDefault="00DA6C2C" w:rsidP="00F471A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1" name="Line 291"/>
                      <wps:cNvCnPr>
                        <a:cxnSpLocks noChangeShapeType="1"/>
                      </wps:cNvCnPr>
                      <wps:spPr bwMode="auto">
                        <a:xfrm>
                          <a:off x="1134" y="-169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92"/>
                      <wps:cNvCnPr>
                        <a:cxnSpLocks noChangeShapeType="1"/>
                      </wps:cNvCnPr>
                      <wps:spPr bwMode="auto">
                        <a:xfrm>
                          <a:off x="11624" y="-169"/>
                          <a:ext cx="0" cy="1502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tbxIzml"/>
                      <wps:cNvSpPr txBox="1">
                        <a:spLocks noChangeArrowheads="1"/>
                      </wps:cNvSpPr>
                      <wps:spPr bwMode="auto">
                        <a:xfrm>
                          <a:off x="2268" y="14288"/>
                          <a:ext cx="56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F9DF2" w14:textId="77777777" w:rsidR="00DA6C2C" w:rsidRPr="00725535" w:rsidRDefault="00DA6C2C" w:rsidP="0069384D">
                            <w:pPr>
                              <w:pStyle w:val="Twordizme"/>
                            </w:pP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  <wps:wsp>
                      <wps:cNvPr id="134" name="Line 294"/>
                      <wps:cNvCnPr>
                        <a:cxnSpLocks noChangeShapeType="1"/>
                      </wps:cNvCnPr>
                      <wps:spPr bwMode="auto">
                        <a:xfrm>
                          <a:off x="2835" y="1400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" name="Line 295"/>
                      <wps:cNvCnPr>
                        <a:cxnSpLocks noChangeShapeType="1"/>
                      </wps:cNvCnPr>
                      <wps:spPr bwMode="auto">
                        <a:xfrm>
                          <a:off x="2268" y="14005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" name="Line 296"/>
                      <wps:cNvCnPr>
                        <a:cxnSpLocks noChangeShapeType="1"/>
                      </wps:cNvCnPr>
                      <wps:spPr bwMode="auto">
                        <a:xfrm>
                          <a:off x="1134" y="1457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" name="tbxJob9"/>
                      <wps:cNvSpPr txBox="1">
                        <a:spLocks noChangeArrowheads="1"/>
                      </wps:cNvSpPr>
                      <wps:spPr bwMode="auto">
                        <a:xfrm>
                          <a:off x="851" y="10319"/>
                          <a:ext cx="283" cy="1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74A7F" w14:textId="77777777" w:rsidR="00DA6C2C" w:rsidRPr="00693C49" w:rsidRDefault="00DA6C2C" w:rsidP="00693C49"/>
                        </w:txbxContent>
                      </wps:txbx>
                      <wps:bodyPr rot="0" vert="vert270" wrap="square" lIns="18000" tIns="0" rIns="0" bIns="0" anchor="t" anchorCtr="0" upright="1">
                        <a:noAutofit/>
                      </wps:bodyPr>
                    </wps:wsp>
                    <wps:wsp>
                      <wps:cNvPr id="140" name="tbxJob8"/>
                      <wps:cNvSpPr txBox="1">
                        <a:spLocks noChangeArrowheads="1"/>
                      </wps:cNvSpPr>
                      <wps:spPr bwMode="auto">
                        <a:xfrm>
                          <a:off x="567" y="10319"/>
                          <a:ext cx="283" cy="1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145BF" w14:textId="77777777" w:rsidR="00DA6C2C" w:rsidRPr="0085779E" w:rsidRDefault="00DA6C2C" w:rsidP="0069384D">
                            <w:pPr>
                              <w:pStyle w:val="Twordfami"/>
                              <w:rPr>
                                <w:rFonts w:ascii="Arial" w:hAnsi="Arial"/>
                                <w:i w:val="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vert270" wrap="square" lIns="18000" tIns="0" rIns="0" bIns="0" anchor="t" anchorCtr="0" upright="1">
                        <a:noAutofit/>
                      </wps:bodyPr>
                    </wps:wsp>
                    <wps:wsp>
                      <wps:cNvPr id="141" name="Text Box 300"/>
                      <wps:cNvSpPr txBox="1">
                        <a:spLocks noChangeArrowheads="1"/>
                      </wps:cNvSpPr>
                      <wps:spPr bwMode="auto">
                        <a:xfrm>
                          <a:off x="284" y="7767"/>
                          <a:ext cx="283" cy="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DA7E7" w14:textId="77777777" w:rsidR="00DA6C2C" w:rsidRPr="00BE799E" w:rsidRDefault="00DA6C2C" w:rsidP="0076142D">
                            <w:pPr>
                              <w:pStyle w:val="Twordfami"/>
                              <w:jc w:val="left"/>
                              <w:rPr>
                                <w:rFonts w:cs="Times New Roman"/>
                                <w:iCs/>
                                <w:szCs w:val="22"/>
                              </w:rPr>
                            </w:pPr>
                            <w:r w:rsidRPr="00BE799E">
                              <w:rPr>
                                <w:rFonts w:cs="Times New Roman"/>
                                <w:iCs/>
                                <w:szCs w:val="22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42" name="tbxFam9"/>
                      <wps:cNvSpPr txBox="1">
                        <a:spLocks noChangeArrowheads="1"/>
                      </wps:cNvSpPr>
                      <wps:spPr bwMode="auto">
                        <a:xfrm>
                          <a:off x="851" y="9185"/>
                          <a:ext cx="283" cy="1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8FBD3" w14:textId="77777777" w:rsidR="00DA6C2C" w:rsidRPr="00693C49" w:rsidRDefault="00DA6C2C" w:rsidP="00693C49"/>
                        </w:txbxContent>
                      </wps:txbx>
                      <wps:bodyPr rot="0" vert="vert270" wrap="square" lIns="18000" tIns="0" rIns="0" bIns="0" anchor="t" anchorCtr="0" upright="1">
                        <a:noAutofit/>
                      </wps:bodyPr>
                    </wps:wsp>
                    <wps:wsp>
                      <wps:cNvPr id="144" name="tbxFam8"/>
                      <wps:cNvSpPr txBox="1">
                        <a:spLocks noChangeArrowheads="1"/>
                      </wps:cNvSpPr>
                      <wps:spPr bwMode="auto">
                        <a:xfrm>
                          <a:off x="567" y="9185"/>
                          <a:ext cx="283" cy="1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24EED" w14:textId="77777777" w:rsidR="00DA6C2C" w:rsidRPr="00FE358D" w:rsidRDefault="00DA6C2C" w:rsidP="00FE358D"/>
                        </w:txbxContent>
                      </wps:txbx>
                      <wps:bodyPr rot="0" vert="vert270" wrap="square" lIns="18000" tIns="0" rIns="0" bIns="0" anchor="t" anchorCtr="0" upright="1">
                        <a:noAutofit/>
                      </wps:bodyPr>
                    </wps:wsp>
                    <wps:wsp>
                      <wps:cNvPr id="145" name="Text Box 304"/>
                      <wps:cNvSpPr txBox="1">
                        <a:spLocks noChangeArrowheads="1"/>
                      </wps:cNvSpPr>
                      <wps:spPr bwMode="auto">
                        <a:xfrm>
                          <a:off x="851" y="8335"/>
                          <a:ext cx="28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20DF0" w14:textId="77777777" w:rsidR="00DA6C2C" w:rsidRDefault="00DA6C2C" w:rsidP="0069384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Text Box 306"/>
                      <wps:cNvSpPr txBox="1">
                        <a:spLocks noChangeArrowheads="1"/>
                      </wps:cNvSpPr>
                      <wps:spPr bwMode="auto">
                        <a:xfrm>
                          <a:off x="567" y="8335"/>
                          <a:ext cx="28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B571B" w14:textId="77777777" w:rsidR="00DA6C2C" w:rsidRDefault="00DA6C2C" w:rsidP="0069384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tbxDat9"/>
                      <wps:cNvSpPr txBox="1">
                        <a:spLocks noChangeArrowheads="1"/>
                      </wps:cNvSpPr>
                      <wps:spPr bwMode="auto">
                        <a:xfrm>
                          <a:off x="851" y="7768"/>
                          <a:ext cx="283" cy="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3C501" w14:textId="77777777" w:rsidR="00DA6C2C" w:rsidRPr="00693C49" w:rsidRDefault="00DA6C2C" w:rsidP="00693C49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50" name="tbxDat8"/>
                      <wps:cNvSpPr txBox="1">
                        <a:spLocks noChangeArrowheads="1"/>
                      </wps:cNvSpPr>
                      <wps:spPr bwMode="auto">
                        <a:xfrm>
                          <a:off x="567" y="7768"/>
                          <a:ext cx="283" cy="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22CC1" w14:textId="77777777" w:rsidR="00DA6C2C" w:rsidRPr="00693C49" w:rsidRDefault="00DA6C2C" w:rsidP="00693C49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ACC61C" id="grpFirstPage" o:spid="_x0000_s1065" style="position:absolute;left:0;text-align:left;margin-left:14.25pt;margin-top:15.4pt;width:564pt;height:819.6pt;z-index:251657728;mso-position-horizontal-relative:page;mso-position-vertical-relative:page" coordorigin="284,-169" coordsize="11340,1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">
              <v:shape id="tbxIzmk" o:spid="_x0000_s1066" type="#_x0000_t202" style="position:absolute;left:1701;top:1428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" strokeweight=".5pt">
                <v:textbox inset="0,.5mm,0,0">
                  <w:txbxContent>
                    <w:p w14:paraId="06F3942E" w14:textId="77777777" w:rsidR="00DA6C2C" w:rsidRPr="00693C49" w:rsidRDefault="00DA6C2C" w:rsidP="00693C49"/>
                  </w:txbxContent>
                </v:textbox>
              </v:shape>
              <v:shape id="Text Box 234" o:spid="_x0000_s1067" type="#_x0000_t202" style="position:absolute;left:2268;top:14572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" strokeweight=".5pt">
                <v:textbox inset="0,0,0,0">
                  <w:txbxContent>
                    <w:p w14:paraId="0DBBA0D5" w14:textId="1276F871" w:rsidR="00DA6C2C" w:rsidRPr="00CC576E" w:rsidRDefault="00DA6C2C" w:rsidP="00B66479">
                      <w:pPr>
                        <w:pStyle w:val="Twordfami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Л</w:t>
                      </w:r>
                      <w:r>
                        <w:rPr>
                          <w:rFonts w:cs="Times New Roman"/>
                          <w:iCs/>
                          <w:szCs w:val="22"/>
                        </w:rPr>
                        <w:t>ис</w:t>
                      </w: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т</w:t>
                      </w:r>
                    </w:p>
                  </w:txbxContent>
                </v:textbox>
              </v:shape>
              <v:shape id="tbxIzme" o:spid="_x0000_s1068" type="#_x0000_t202" style="position:absolute;left:1134;top:1428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" filled="f" strokeweight=".5pt">
                <v:textbox inset="0,.5mm,0,0">
                  <w:txbxContent>
                    <w:p w14:paraId="45959CC2" w14:textId="77777777" w:rsidR="00DA6C2C" w:rsidRPr="00693C49" w:rsidRDefault="00DA6C2C" w:rsidP="00693C49"/>
                  </w:txbxContent>
                </v:textbox>
              </v:shape>
              <v:shape id="Text Box 236" o:spid="_x0000_s1069" type="#_x0000_t202" style="position:absolute;left:1134;top:14572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" filled="f" strokeweight=".5pt">
                <v:textbox inset="0,0,0,0">
                  <w:txbxContent>
                    <w:p w14:paraId="2E359F22" w14:textId="37075A86" w:rsidR="00DA6C2C" w:rsidRPr="00A215CB" w:rsidRDefault="00DA6C2C" w:rsidP="00B66479">
                      <w:pPr>
                        <w:pStyle w:val="Twordfami"/>
                        <w:rPr>
                          <w:rFonts w:ascii="Times New Roman" w:hAnsi="Times New Roman"/>
                          <w:i w:val="0"/>
                          <w:szCs w:val="22"/>
                        </w:rPr>
                      </w:pP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И</w:t>
                      </w:r>
                      <w:r>
                        <w:rPr>
                          <w:rFonts w:cs="Times New Roman"/>
                          <w:iCs/>
                          <w:szCs w:val="22"/>
                        </w:rPr>
                        <w:t>зм</w:t>
                      </w:r>
                      <w:r w:rsidRPr="00A215CB">
                        <w:rPr>
                          <w:rFonts w:ascii="Times New Roman" w:hAnsi="Times New Roman"/>
                          <w:i w:val="0"/>
                          <w:szCs w:val="22"/>
                        </w:rPr>
                        <w:t>.</w:t>
                      </w:r>
                    </w:p>
                  </w:txbxContent>
                </v:textbox>
              </v:shape>
              <v:shape id="Text Box 237" o:spid="_x0000_s1070" type="#_x0000_t202" style="position:absolute;left:1701;top:14572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" filled="f" strokeweight=".5pt">
                <v:textbox inset="0,0,0,0">
                  <w:txbxContent>
                    <w:p w14:paraId="167B5315" w14:textId="7E6795A8" w:rsidR="00DA6C2C" w:rsidRPr="00CC576E" w:rsidRDefault="00DA6C2C" w:rsidP="00B66479">
                      <w:pPr>
                        <w:pStyle w:val="Twordfami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proofErr w:type="spellStart"/>
                      <w:r w:rsidRPr="006F09EB">
                        <w:rPr>
                          <w:rFonts w:cs="Times New Roman"/>
                          <w:iCs/>
                          <w:spacing w:val="-10"/>
                          <w:szCs w:val="22"/>
                        </w:rPr>
                        <w:t>Кол.уч</w:t>
                      </w:r>
                      <w:proofErr w:type="spellEnd"/>
                      <w:r w:rsidRPr="00CC576E">
                        <w:rPr>
                          <w:rFonts w:ascii="Times New Roman" w:hAnsi="Times New Roman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tbxNdoc" o:spid="_x0000_s1071" type="#_x0000_t202" style="position:absolute;left:2835;top:1428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" filled="f" strokeweight=".5pt">
                <v:textbox inset="0,.5mm,0,0">
                  <w:txbxContent>
                    <w:p w14:paraId="6E45ADE3" w14:textId="77777777" w:rsidR="00DA6C2C" w:rsidRPr="00693C49" w:rsidRDefault="00DA6C2C" w:rsidP="00693C49"/>
                  </w:txbxContent>
                </v:textbox>
              </v:shape>
              <v:shape id="Text Box 239" o:spid="_x0000_s1072" type="#_x0000_t202" style="position:absolute;left:2835;top:14572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" filled="f" strokeweight=".5pt">
                <v:textbox inset="0,0,0,0">
                  <w:txbxContent>
                    <w:p w14:paraId="0B219ED3" w14:textId="77777777" w:rsidR="00DA6C2C" w:rsidRPr="00A215CB" w:rsidRDefault="00DA6C2C" w:rsidP="00B66479">
                      <w:pPr>
                        <w:pStyle w:val="Twordfami"/>
                        <w:rPr>
                          <w:rFonts w:ascii="Arial" w:hAnsi="Arial"/>
                          <w:i w:val="0"/>
                          <w:szCs w:val="22"/>
                        </w:rPr>
                      </w:pP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№док</w:t>
                      </w:r>
                      <w:r w:rsidRPr="00A215CB">
                        <w:rPr>
                          <w:rFonts w:ascii="Arial" w:hAnsi="Arial"/>
                          <w:i w:val="0"/>
                          <w:szCs w:val="22"/>
                        </w:rPr>
                        <w:t>.</w:t>
                      </w:r>
                    </w:p>
                  </w:txbxContent>
                </v:textbox>
              </v:shape>
              <v:shape id="tbxFam1" o:spid="_x0000_s1073" type="#_x0000_t202" style="position:absolute;left:2268;top:14855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" filled="f" strokeweight=".5pt">
                <v:textbox inset="1mm,0,0,0">
                  <w:txbxContent>
                    <w:p w14:paraId="7F939074" w14:textId="7AA6A566" w:rsidR="00DA6C2C" w:rsidRPr="008C4B32" w:rsidRDefault="00DA6C2C" w:rsidP="00A215CB">
                      <w:pPr>
                        <w:pStyle w:val="Twordfami"/>
                        <w:jc w:val="left"/>
                      </w:pPr>
                      <w:r>
                        <w:rPr>
                          <w:rFonts w:cs="Times New Roman"/>
                          <w:iCs/>
                          <w:szCs w:val="22"/>
                        </w:rPr>
                        <w:t>Мкртчян</w:t>
                      </w:r>
                    </w:p>
                  </w:txbxContent>
                </v:textbox>
              </v:shape>
              <v:shape id="tbxFam2" o:spid="_x0000_s1074" type="#_x0000_t202" style="position:absolute;left:2268;top:1513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" filled="f" strokeweight=".5pt">
                <v:textbox inset="1mm,0,0,0">
                  <w:txbxContent>
                    <w:p w14:paraId="78C05D2C" w14:textId="6F8A2223" w:rsidR="00DA6C2C" w:rsidRPr="008C4B32" w:rsidRDefault="00DA6C2C" w:rsidP="00A215CB">
                      <w:pPr>
                        <w:pStyle w:val="Twordfami"/>
                        <w:jc w:val="left"/>
                      </w:pPr>
                      <w:r>
                        <w:rPr>
                          <w:rFonts w:cs="Times New Roman"/>
                          <w:iCs/>
                          <w:szCs w:val="22"/>
                        </w:rPr>
                        <w:t>Москалёв</w:t>
                      </w:r>
                    </w:p>
                    <w:p w14:paraId="01257AEA" w14:textId="56C2583F" w:rsidR="00DA6C2C" w:rsidRPr="00706CF4" w:rsidRDefault="00DA6C2C" w:rsidP="000C5A4B">
                      <w:pPr>
                        <w:jc w:val="both"/>
                        <w:rPr>
                          <w:szCs w:val="22"/>
                        </w:rPr>
                      </w:pPr>
                    </w:p>
                  </w:txbxContent>
                </v:textbox>
              </v:shape>
              <v:shape id="tbxFam4" o:spid="_x0000_s1075" type="#_x0000_t202" style="position:absolute;left:2268;top:15422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" filled="f" strokeweight=".5pt">
                <v:textbox inset=".5mm,0,0,0">
                  <w:txbxContent>
                    <w:p w14:paraId="0EFB5889" w14:textId="77777777" w:rsidR="00DA6C2C" w:rsidRPr="004E21BD" w:rsidRDefault="00DA6C2C" w:rsidP="0006376C">
                      <w:pPr>
                        <w:jc w:val="both"/>
                      </w:pPr>
                    </w:p>
                  </w:txbxContent>
                </v:textbox>
              </v:shape>
              <v:shape id="tbxFam5" o:spid="_x0000_s1076" type="#_x0000_t202" style="position:absolute;left:2268;top:15706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" filled="f" strokeweight=".5pt">
                <v:textbox inset=".5mm,0,0,0">
                  <w:txbxContent>
                    <w:p w14:paraId="614D4D35" w14:textId="1633D94D" w:rsidR="00DA6C2C" w:rsidRPr="001D3205" w:rsidRDefault="00DA6C2C" w:rsidP="00BD5C20">
                      <w:pPr>
                        <w:pStyle w:val="Twordizme"/>
                        <w:jc w:val="left"/>
                        <w:rPr>
                          <w:sz w:val="22"/>
                          <w:szCs w:val="18"/>
                        </w:rPr>
                      </w:pPr>
                      <w:r w:rsidRPr="001D3205">
                        <w:rPr>
                          <w:sz w:val="22"/>
                          <w:szCs w:val="18"/>
                        </w:rPr>
                        <w:t>Кузнецова</w:t>
                      </w:r>
                    </w:p>
                  </w:txbxContent>
                </v:textbox>
              </v:shape>
              <v:shape id="tbxFam6" o:spid="_x0000_s1077" type="#_x0000_t202" style="position:absolute;left:2268;top:1598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" filled="f" strokeweight=".5pt">
                <v:textbox inset="1mm,0,0,0">
                  <w:txbxContent>
                    <w:p w14:paraId="739AEF42" w14:textId="2D0C01F8" w:rsidR="00DA6C2C" w:rsidRPr="001D3205" w:rsidRDefault="00DA6C2C" w:rsidP="00A215CB">
                      <w:pPr>
                        <w:pStyle w:val="Twordfami"/>
                        <w:jc w:val="left"/>
                      </w:pPr>
                      <w:r>
                        <w:t>Москалёв</w:t>
                      </w:r>
                    </w:p>
                  </w:txbxContent>
                </v:textbox>
              </v:shape>
              <v:shape id="tbxJob1" o:spid="_x0000_s1078" type="#_x0000_t202" style="position:absolute;left:1134;top:14855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" filled="f" strokeweight=".5pt">
                <v:textbox inset="1mm,0,0,0">
                  <w:txbxContent>
                    <w:p w14:paraId="4D0257BD" w14:textId="47FA921F" w:rsidR="00DA6C2C" w:rsidRPr="00A215CB" w:rsidRDefault="00DA6C2C" w:rsidP="00A215CB">
                      <w:pPr>
                        <w:pStyle w:val="Twordfami"/>
                        <w:jc w:val="left"/>
                        <w:rPr>
                          <w:rFonts w:ascii="Times New Roman" w:hAnsi="Times New Roman" w:cs="Times New Roman"/>
                          <w:i w:val="0"/>
                          <w:sz w:val="20"/>
                        </w:rPr>
                      </w:pPr>
                      <w:proofErr w:type="spellStart"/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Р</w:t>
                      </w:r>
                      <w:r>
                        <w:rPr>
                          <w:rFonts w:cs="Times New Roman"/>
                          <w:iCs/>
                          <w:szCs w:val="22"/>
                        </w:rPr>
                        <w:t>а</w:t>
                      </w: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зраб</w:t>
                      </w:r>
                      <w:proofErr w:type="spellEnd"/>
                      <w:r>
                        <w:rPr>
                          <w:rFonts w:cs="Times New Roman"/>
                          <w:iCs/>
                          <w:szCs w:val="22"/>
                        </w:rPr>
                        <w:t>.</w:t>
                      </w:r>
                    </w:p>
                  </w:txbxContent>
                </v:textbox>
              </v:shape>
              <v:shape id="tbxJob2" o:spid="_x0000_s1079" type="#_x0000_t202" style="position:absolute;left:1134;top:1513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" filled="f" strokeweight=".5pt">
                <v:textbox inset="1mm,0,0,0">
                  <w:txbxContent>
                    <w:p w14:paraId="5376C293" w14:textId="5258D1C2" w:rsidR="00DA6C2C" w:rsidRPr="008D6801" w:rsidRDefault="00DA6C2C" w:rsidP="00A215CB">
                      <w:pPr>
                        <w:pStyle w:val="Twordfami"/>
                        <w:jc w:val="left"/>
                        <w:rPr>
                          <w:rFonts w:ascii="Times New Roman" w:hAnsi="Times New Roman" w:cs="Times New Roman"/>
                          <w:i w:val="0"/>
                          <w:sz w:val="20"/>
                        </w:rPr>
                      </w:pPr>
                      <w:r>
                        <w:rPr>
                          <w:rFonts w:cs="Times New Roman"/>
                          <w:iCs/>
                          <w:szCs w:val="22"/>
                        </w:rPr>
                        <w:t>Проверил</w:t>
                      </w:r>
                    </w:p>
                    <w:p w14:paraId="2F7D6D5F" w14:textId="1852C235" w:rsidR="00DA6C2C" w:rsidRPr="004E21BD" w:rsidRDefault="00DA6C2C" w:rsidP="00281540">
                      <w:pPr>
                        <w:pStyle w:val="Twordfami"/>
                        <w:jc w:val="both"/>
                        <w:rPr>
                          <w:rFonts w:ascii="Times New Roman" w:hAnsi="Times New Roman" w:cs="Times New Roman"/>
                          <w:i w:val="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v:shape id="tbxJob4" o:spid="_x0000_s1080" type="#_x0000_t202" style="position:absolute;left:1134;top:15422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" filled="f" strokeweight=".5pt">
                <v:textbox inset=".5mm,0,0,0">
                  <w:txbxContent>
                    <w:p w14:paraId="2E1AAD86" w14:textId="2302E671" w:rsidR="00DA6C2C" w:rsidRPr="004E21BD" w:rsidRDefault="00DA6C2C" w:rsidP="0006376C">
                      <w:pPr>
                        <w:pStyle w:val="Twordfami"/>
                        <w:jc w:val="both"/>
                        <w:rPr>
                          <w:rFonts w:ascii="Times New Roman" w:hAnsi="Times New Roman" w:cs="Times New Roman"/>
                          <w:i w:val="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v:shape id="tbxJob5" o:spid="_x0000_s1081" type="#_x0000_t202" style="position:absolute;left:1134;top:15706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" filled="f" strokeweight=".5pt">
                <v:textbox inset=".5mm,0,0,0">
                  <w:txbxContent>
                    <w:p w14:paraId="5194854C" w14:textId="32F9CA65" w:rsidR="00DA6C2C" w:rsidRPr="001D3205" w:rsidRDefault="00DA6C2C" w:rsidP="001D3205">
                      <w:pPr>
                        <w:pStyle w:val="Twordfami"/>
                        <w:jc w:val="left"/>
                      </w:pPr>
                      <w:proofErr w:type="spellStart"/>
                      <w:proofErr w:type="gramStart"/>
                      <w:r w:rsidRPr="001D3205">
                        <w:t>Н.контр</w:t>
                      </w:r>
                      <w:proofErr w:type="spellEnd"/>
                      <w:proofErr w:type="gramEnd"/>
                      <w:r w:rsidRPr="001D3205">
                        <w:t>.</w:t>
                      </w:r>
                    </w:p>
                  </w:txbxContent>
                </v:textbox>
              </v:shape>
              <v:shape id="tbxJob6" o:spid="_x0000_s1082" type="#_x0000_t202" style="position:absolute;left:1134;top:1598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" filled="f" strokeweight=".5pt">
                <v:textbox inset="1mm,0,0,0">
                  <w:txbxContent>
                    <w:p w14:paraId="7C48D21E" w14:textId="0E86A35B" w:rsidR="00DA6C2C" w:rsidRPr="001D3205" w:rsidRDefault="00DA6C2C" w:rsidP="00A215CB">
                      <w:pPr>
                        <w:pStyle w:val="Twordfami"/>
                        <w:jc w:val="left"/>
                      </w:pPr>
                      <w:r w:rsidRPr="001D3205">
                        <w:t>ГИП</w:t>
                      </w:r>
                    </w:p>
                  </w:txbxContent>
                </v:textbox>
              </v:shape>
              <v:shape id="Text Box 250" o:spid="_x0000_s1083" type="#_x0000_t202" style="position:absolute;left:3402;top:14288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" filled="f" strokeweight=".5pt">
                <v:textbox inset="0,0,0,0">
                  <w:txbxContent>
                    <w:p w14:paraId="0D26D718" w14:textId="181D3F24" w:rsidR="00DA6C2C" w:rsidRDefault="00DA6C2C" w:rsidP="0069384D">
                      <w:pPr>
                        <w:pStyle w:val="Tworddate"/>
                      </w:pPr>
                    </w:p>
                  </w:txbxContent>
                </v:textbox>
              </v:shape>
              <v:shape id="Text Box 251" o:spid="_x0000_s1084" type="#_x0000_t202" style="position:absolute;left:3402;top:14572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" filled="f" strokeweight=".5pt">
                <v:textbox inset="0,0,0,0">
                  <w:txbxContent>
                    <w:p w14:paraId="4775B8D3" w14:textId="4C7D6056" w:rsidR="00DA6C2C" w:rsidRPr="00A215CB" w:rsidRDefault="00DA6C2C" w:rsidP="00A215CB">
                      <w:pPr>
                        <w:pStyle w:val="Twordfami"/>
                        <w:rPr>
                          <w:rFonts w:ascii="Times New Roman" w:hAnsi="Times New Roman"/>
                          <w:i w:val="0"/>
                          <w:szCs w:val="22"/>
                        </w:rPr>
                      </w:pP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П</w:t>
                      </w:r>
                      <w:r>
                        <w:rPr>
                          <w:rFonts w:cs="Times New Roman"/>
                          <w:iCs/>
                          <w:szCs w:val="22"/>
                        </w:rPr>
                        <w:t>о</w:t>
                      </w: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дпись</w:t>
                      </w:r>
                    </w:p>
                  </w:txbxContent>
                </v:textbox>
              </v:shape>
              <v:shape id="Text Box 254" o:spid="_x0000_s1085" type="#_x0000_t202" style="position:absolute;left:3402;top:15422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" filled="f" strokeweight=".5pt">
                <v:textbox>
                  <w:txbxContent>
                    <w:p w14:paraId="4AECF2B0" w14:textId="77777777" w:rsidR="00DA6C2C" w:rsidRDefault="00DA6C2C" w:rsidP="0069384D">
                      <w:pPr>
                        <w:pStyle w:val="Tworddate"/>
                      </w:pPr>
                    </w:p>
                  </w:txbxContent>
                </v:textbox>
              </v:shape>
              <v:shape id="Text Box 255" o:spid="_x0000_s1086" type="#_x0000_t202" style="position:absolute;left:3403;top:15707;width:83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" filled="f" strokeweight=".5pt">
                <v:textbox>
                  <w:txbxContent>
                    <w:p w14:paraId="1BB9B949" w14:textId="6F345F44" w:rsidR="00DA6C2C" w:rsidRPr="00A215CB" w:rsidRDefault="00DA6C2C" w:rsidP="00B52079">
                      <w:pPr>
                        <w:pStyle w:val="Tworddate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252" o:spid="_x0000_s1087" type="#_x0000_t202" style="position:absolute;left:3402;top:14855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" filled="f" strokeweight=".5pt">
                <v:textbox>
                  <w:txbxContent>
                    <w:p w14:paraId="5ED8B4E7" w14:textId="77777777" w:rsidR="00DA6C2C" w:rsidRDefault="00DA6C2C" w:rsidP="0069384D">
                      <w:pPr>
                        <w:pStyle w:val="Tworddate"/>
                      </w:pPr>
                    </w:p>
                  </w:txbxContent>
                </v:textbox>
              </v:shape>
              <v:shape id="tbxIzmd" o:spid="_x0000_s1088" type="#_x0000_t202" style="position:absolute;left:4253;top:1428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" filled="f" strokeweight=".5pt">
                <v:textbox inset="0,.5mm,0,0">
                  <w:txbxContent>
                    <w:p w14:paraId="61CC58FE" w14:textId="77777777" w:rsidR="00DA6C2C" w:rsidRPr="00693C49" w:rsidRDefault="00DA6C2C" w:rsidP="00693C49"/>
                  </w:txbxContent>
                </v:textbox>
              </v:shape>
              <v:shape id="Text Box 258" o:spid="_x0000_s1089" type="#_x0000_t202" style="position:absolute;left:4253;top:14572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" filled="f" strokeweight=".5pt">
                <v:textbox inset="0,0,0,0">
                  <w:txbxContent>
                    <w:p w14:paraId="5B9DEE38" w14:textId="073EC5FA" w:rsidR="00DA6C2C" w:rsidRPr="00CC576E" w:rsidRDefault="00DA6C2C" w:rsidP="00A215CB">
                      <w:pPr>
                        <w:pStyle w:val="Twordfami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Д</w:t>
                      </w:r>
                      <w:r>
                        <w:rPr>
                          <w:rFonts w:cs="Times New Roman"/>
                          <w:iCs/>
                          <w:szCs w:val="22"/>
                        </w:rPr>
                        <w:t>а</w:t>
                      </w:r>
                      <w:r w:rsidRPr="00A215CB">
                        <w:rPr>
                          <w:rFonts w:cs="Times New Roman"/>
                          <w:iCs/>
                          <w:szCs w:val="22"/>
                        </w:rPr>
                        <w:t>та</w:t>
                      </w:r>
                    </w:p>
                  </w:txbxContent>
                </v:textbox>
              </v:shape>
              <v:shape id="tbxDat1" o:spid="_x0000_s1090" type="#_x0000_t202" style="position:absolute;left:4253;top:1485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" filled="f" strokeweight=".5pt">
                <v:textbox inset="0,0,0,0">
                  <w:txbxContent>
                    <w:p w14:paraId="4BC0D8DF" w14:textId="0B01AB47" w:rsidR="00DA6C2C" w:rsidRPr="001D3205" w:rsidRDefault="00DA6C2C" w:rsidP="005F66B9">
                      <w:pPr>
                        <w:rPr>
                          <w:rFonts w:ascii="ISOCPEUR" w:hAnsi="ISOCPEUR"/>
                          <w:i/>
                          <w:sz w:val="22"/>
                        </w:rPr>
                      </w:pP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begin"/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instrText xml:space="preserve"> TIME  \@ "MM.yy"  \* MERGEFORMAT </w:instrTex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separate"/>
                      </w:r>
                      <w:r>
                        <w:rPr>
                          <w:rFonts w:ascii="ISOCPEUR" w:hAnsi="ISOCPEUR"/>
                          <w:i/>
                          <w:noProof/>
                          <w:sz w:val="22"/>
                        </w:rPr>
                        <w:t>07.26</w: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end"/>
                      </w:r>
                    </w:p>
                    <w:p w14:paraId="36E290A3" w14:textId="2C5ECBE5" w:rsidR="00DA6C2C" w:rsidRPr="008D6801" w:rsidRDefault="00DA6C2C" w:rsidP="00A215CB">
                      <w:pPr>
                        <w:pStyle w:val="Twordfami"/>
                        <w:rPr>
                          <w:sz w:val="20"/>
                        </w:rPr>
                      </w:pPr>
                    </w:p>
                  </w:txbxContent>
                </v:textbox>
              </v:shape>
              <v:shape id="tbxDat2" o:spid="_x0000_s1091" type="#_x0000_t202" style="position:absolute;left:4253;top:1513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" filled="f" strokeweight=".5pt">
                <v:textbox inset="0,0,0,0">
                  <w:txbxContent>
                    <w:p w14:paraId="00C8A4D7" w14:textId="2B1E10A5" w:rsidR="00DA6C2C" w:rsidRPr="001D3205" w:rsidRDefault="00DA6C2C" w:rsidP="001D3205">
                      <w:pPr>
                        <w:rPr>
                          <w:rFonts w:ascii="ISOCPEUR" w:hAnsi="ISOCPEUR"/>
                          <w:i/>
                          <w:sz w:val="22"/>
                        </w:rPr>
                      </w:pP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begin"/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instrText xml:space="preserve"> TIME  \@ "MM.yy"  \* MERGEFORMAT </w:instrTex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separate"/>
                      </w:r>
                      <w:r>
                        <w:rPr>
                          <w:rFonts w:ascii="ISOCPEUR" w:hAnsi="ISOCPEUR"/>
                          <w:i/>
                          <w:noProof/>
                          <w:sz w:val="22"/>
                        </w:rPr>
                        <w:t>07.26</w: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end"/>
                      </w:r>
                    </w:p>
                    <w:p w14:paraId="4C7F03F2" w14:textId="77777777" w:rsidR="00DA6C2C" w:rsidRPr="00B467F8" w:rsidRDefault="00DA6C2C" w:rsidP="00A215CB">
                      <w:pPr>
                        <w:pStyle w:val="Twordfami"/>
                      </w:pPr>
                    </w:p>
                  </w:txbxContent>
                </v:textbox>
              </v:shape>
              <v:shape id="tbxDat4" o:spid="_x0000_s1092" type="#_x0000_t202" style="position:absolute;left:4253;top:15422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" filled="f" strokeweight=".5pt">
                <v:textbox inset="0,.5mm,0,0">
                  <w:txbxContent>
                    <w:p w14:paraId="5B0881B6" w14:textId="77777777" w:rsidR="00DA6C2C" w:rsidRPr="00B467F8" w:rsidRDefault="00DA6C2C" w:rsidP="00B467F8"/>
                  </w:txbxContent>
                </v:textbox>
              </v:shape>
              <v:shape id="tbxDat5" o:spid="_x0000_s1093" type="#_x0000_t202" style="position:absolute;left:4253;top:1570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" filled="f" strokeweight=".5pt">
                <v:textbox inset="0,.5mm,0,0">
                  <w:txbxContent>
                    <w:p w14:paraId="6F48BDA7" w14:textId="444472D6" w:rsidR="00DA6C2C" w:rsidRPr="001D3205" w:rsidRDefault="00DA6C2C" w:rsidP="001D3205">
                      <w:pPr>
                        <w:rPr>
                          <w:rFonts w:ascii="ISOCPEUR" w:hAnsi="ISOCPEUR"/>
                          <w:i/>
                          <w:sz w:val="22"/>
                        </w:rPr>
                      </w:pP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begin"/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instrText xml:space="preserve"> TIME  \@ "MM.yy"  \* MERGEFORMAT </w:instrTex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separate"/>
                      </w:r>
                      <w:r>
                        <w:rPr>
                          <w:rFonts w:ascii="ISOCPEUR" w:hAnsi="ISOCPEUR"/>
                          <w:i/>
                          <w:noProof/>
                          <w:sz w:val="22"/>
                        </w:rPr>
                        <w:t>07.26</w: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  <v:shape id="tbxDat6" o:spid="_x0000_s1094" type="#_x0000_t202" style="position:absolute;left:4253;top:1598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" filled="f" strokeweight=".5pt">
                <v:textbox inset="0,0,0,0">
                  <w:txbxContent>
                    <w:p w14:paraId="2AF5E7AB" w14:textId="50D32424" w:rsidR="00DA6C2C" w:rsidRPr="001D3205" w:rsidRDefault="00DA6C2C" w:rsidP="001D3205">
                      <w:pPr>
                        <w:rPr>
                          <w:rFonts w:ascii="ISOCPEUR" w:hAnsi="ISOCPEUR"/>
                          <w:i/>
                          <w:sz w:val="22"/>
                        </w:rPr>
                      </w:pP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begin"/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instrText xml:space="preserve"> TIME  \@ "MM.yy"  \* MERGEFORMAT </w:instrTex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separate"/>
                      </w:r>
                      <w:r>
                        <w:rPr>
                          <w:rFonts w:ascii="ISOCPEUR" w:hAnsi="ISOCPEUR"/>
                          <w:i/>
                          <w:noProof/>
                          <w:sz w:val="22"/>
                        </w:rPr>
                        <w:t>07.26</w:t>
                      </w:r>
                      <w:r>
                        <w:rPr>
                          <w:rFonts w:ascii="ISOCPEUR" w:hAnsi="ISOCPEUR"/>
                          <w:i/>
                          <w:sz w:val="22"/>
                        </w:rPr>
                        <w:fldChar w:fldCharType="end"/>
                      </w:r>
                    </w:p>
                    <w:p w14:paraId="32C4588E" w14:textId="77777777" w:rsidR="00DA6C2C" w:rsidRPr="00B467F8" w:rsidRDefault="00DA6C2C" w:rsidP="00B467F8"/>
                  </w:txbxContent>
                </v:textbox>
              </v:shape>
              <v:shape id="tbxOboz" o:spid="_x0000_s1095" type="#_x0000_t202" style="position:absolute;left:4933;top:14175;width:654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" filled="f" stroked="f">
                <v:textbox inset=",0,,0">
                  <w:txbxContent>
                    <w:p w14:paraId="7D84FF0E" w14:textId="04B27D05" w:rsidR="00DA6C2C" w:rsidRPr="00A215CB" w:rsidRDefault="00DA6C2C" w:rsidP="000C5A4B">
                      <w:pPr>
                        <w:rPr>
                          <w:rFonts w:ascii="ISOCPEUR" w:hAnsi="ISOCPEUR"/>
                          <w:i/>
                          <w:iCs/>
                          <w:sz w:val="28"/>
                          <w:szCs w:val="28"/>
                        </w:rPr>
                      </w:pPr>
                      <w:r w:rsidRPr="008B0BB9">
                        <w:rPr>
                          <w:rFonts w:ascii="ISOCPEUR" w:hAnsi="ISOCPEUR"/>
                          <w:i/>
                          <w:iCs/>
                          <w:sz w:val="28"/>
                          <w:szCs w:val="28"/>
                        </w:rPr>
                        <w:t>0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8"/>
                          <w:szCs w:val="28"/>
                        </w:rPr>
                        <w:t>1-25-ДВ-ВАО-</w:t>
                      </w:r>
                      <w:r w:rsidRPr="00836E29">
                        <w:rPr>
                          <w:rFonts w:ascii="ISOCPEURItalic" w:hAnsi="ISOCPEURItalic"/>
                          <w:i/>
                          <w:iCs/>
                          <w:color w:val="000000"/>
                          <w:sz w:val="44"/>
                          <w:szCs w:val="44"/>
                        </w:rPr>
                        <w:t xml:space="preserve"> </w:t>
                      </w:r>
                      <w:r w:rsidRPr="00836E29">
                        <w:rPr>
                          <w:rFonts w:ascii="ISOCPEUR" w:hAnsi="ISOCPEUR"/>
                          <w:i/>
                          <w:iCs/>
                          <w:sz w:val="28"/>
                          <w:szCs w:val="28"/>
                        </w:rPr>
                        <w:t>10001899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8"/>
                          <w:szCs w:val="28"/>
                        </w:rPr>
                        <w:t>-АПОТ-ПЗ</w:t>
                      </w:r>
                    </w:p>
                  </w:txbxContent>
                </v:textbox>
              </v:shape>
              <v:shape id="tbxFirm" o:spid="_x0000_s1096" type="#_x0000_t202" style="position:absolute;left:8789;top:15422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" filled="f" strokeweight="1.5pt">
                <v:textbox inset="0,0,0,0">
                  <w:txbxContent>
                    <w:p w14:paraId="2F8E9A53" w14:textId="56879B27" w:rsidR="00DA6C2C" w:rsidRDefault="00DA6C2C" w:rsidP="0069384D">
                      <w:pPr>
                        <w:pStyle w:val="Twordfirm"/>
                        <w:rPr>
                          <w:rFonts w:ascii="Times New Roman" w:hAnsi="Times New Roman" w:cs="Times New Roman"/>
                          <w:b/>
                          <w:i w:val="0"/>
                          <w:sz w:val="20"/>
                          <w:szCs w:val="20"/>
                        </w:rPr>
                      </w:pPr>
                    </w:p>
                    <w:p w14:paraId="2B58013C" w14:textId="0A0F9B9F" w:rsidR="00DA6C2C" w:rsidRDefault="00DA6C2C" w:rsidP="0069384D">
                      <w:pPr>
                        <w:pStyle w:val="Twordfirm"/>
                        <w:rPr>
                          <w:rFonts w:ascii="Times New Roman" w:hAnsi="Times New Roman" w:cs="Times New Roman"/>
                          <w:b/>
                          <w:i w:val="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D1D9C3" wp14:editId="54458BA2">
                            <wp:extent cx="1767397" cy="200025"/>
                            <wp:effectExtent l="0" t="0" r="4445" b="0"/>
                            <wp:docPr id="1853432889" name="Рисунок 1853432889" descr="C:\Documents and Settings\Алексей\Рабочий стол\деловой вектор_U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Documents and Settings\Алексей\Рабочий стол\деловой вектор_U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" cstate="print"/>
                                    <a:srcRect b="1923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71650" cy="2005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266" o:spid="_x0000_s1097" type="#_x0000_t202" style="position:absolute;left:8789;top:1485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" filled="f" strokeweight="1.5pt">
                <v:textbox inset="0,0,0,0">
                  <w:txbxContent>
                    <w:p w14:paraId="12D21CF5" w14:textId="77777777" w:rsidR="00DA6C2C" w:rsidRPr="00E73165" w:rsidRDefault="00DA6C2C" w:rsidP="00E73165">
                      <w:pPr>
                        <w:pStyle w:val="Twordfami"/>
                        <w:rPr>
                          <w:rFonts w:cs="Times New Roman"/>
                          <w:iCs/>
                          <w:sz w:val="24"/>
                          <w:szCs w:val="24"/>
                        </w:rPr>
                      </w:pPr>
                      <w:r w:rsidRPr="00E73165">
                        <w:rPr>
                          <w:rFonts w:cs="Times New Roman"/>
                          <w:iCs/>
                          <w:szCs w:val="22"/>
                        </w:rPr>
                        <w:t>Стадия</w:t>
                      </w:r>
                    </w:p>
                    <w:p w14:paraId="21AD943C" w14:textId="77777777" w:rsidR="00DA6C2C" w:rsidRPr="0095551F" w:rsidRDefault="00DA6C2C" w:rsidP="0069384D"/>
                  </w:txbxContent>
                </v:textbox>
              </v:shape>
              <v:shape id="Text Box 267" o:spid="_x0000_s1098" type="#_x0000_t202" style="position:absolute;left:9639;top:1485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" filled="f" strokeweight="1.5pt">
                <v:textbox inset="0,0,0,0">
                  <w:txbxContent>
                    <w:p w14:paraId="2FBD19BB" w14:textId="77777777" w:rsidR="00DA6C2C" w:rsidRPr="00CC576E" w:rsidRDefault="00DA6C2C" w:rsidP="00E73165">
                      <w:pPr>
                        <w:pStyle w:val="Twordfami"/>
                        <w:rPr>
                          <w:rFonts w:ascii="Times New Roman" w:hAnsi="Times New Roman" w:cs="Times New Roman"/>
                          <w:i w:val="0"/>
                          <w:sz w:val="20"/>
                        </w:rPr>
                      </w:pPr>
                      <w:r w:rsidRPr="00E73165">
                        <w:rPr>
                          <w:rFonts w:cs="Times New Roman"/>
                          <w:iCs/>
                          <w:szCs w:val="22"/>
                        </w:rPr>
                        <w:t>Лист</w:t>
                      </w:r>
                    </w:p>
                  </w:txbxContent>
                </v:textbox>
              </v:shape>
              <v:shape id="Text Box 268" o:spid="_x0000_s1099" type="#_x0000_t202" style="position:absolute;left:10490;top:14855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" filled="f" strokeweight="1.5pt">
                <v:textbox inset="0,0,0,0">
                  <w:txbxContent>
                    <w:p w14:paraId="449E690C" w14:textId="77777777" w:rsidR="00DA6C2C" w:rsidRPr="00CC576E" w:rsidRDefault="00DA6C2C" w:rsidP="00E73165">
                      <w:pPr>
                        <w:pStyle w:val="Twordfami"/>
                        <w:rPr>
                          <w:rFonts w:ascii="Times New Roman" w:hAnsi="Times New Roman" w:cs="Times New Roman"/>
                          <w:i w:val="0"/>
                          <w:sz w:val="20"/>
                        </w:rPr>
                      </w:pPr>
                      <w:r w:rsidRPr="00E73165">
                        <w:rPr>
                          <w:rFonts w:cs="Times New Roman"/>
                          <w:iCs/>
                          <w:szCs w:val="22"/>
                        </w:rPr>
                        <w:t>Листов</w:t>
                      </w:r>
                    </w:p>
                  </w:txbxContent>
                </v:textbox>
              </v:shape>
              <v:shape id="tbxPags" o:spid="_x0000_s1100" type="#_x0000_t202" style="position:absolute;left:10490;top:15139;width:113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" filled="f" strokeweight="1.5pt">
                <v:textbox inset="0,0,0,0">
                  <w:txbxContent>
                    <w:p w14:paraId="458325A0" w14:textId="52AA41BB" w:rsidR="00DA6C2C" w:rsidRPr="00F82A62" w:rsidRDefault="00DA6C2C" w:rsidP="00A215CB">
                      <w:pPr>
                        <w:pStyle w:val="Twordlitlistlistov"/>
                      </w:pPr>
                      <w:r>
                        <w:t>20</w:t>
                      </w:r>
                    </w:p>
                  </w:txbxContent>
                </v:textbox>
              </v:shape>
              <v:shape id="tbxPage1" o:spid="_x0000_s1101" type="#_x0000_t202" style="position:absolute;left:9639;top:15139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" filled="f" strokeweight="1.5pt">
                <v:textbox inset="0,0,0,0">
                  <w:txbxContent>
                    <w:p w14:paraId="6E0E41D8" w14:textId="77777777" w:rsidR="00DA6C2C" w:rsidRPr="00F82A62" w:rsidRDefault="00DA6C2C" w:rsidP="00A215CB">
                      <w:pPr>
                        <w:pStyle w:val="Twordlitlistlistov"/>
                      </w:pPr>
                      <w:r w:rsidRPr="00F82A62">
                        <w:t>1</w:t>
                      </w:r>
                    </w:p>
                  </w:txbxContent>
                </v:textbox>
              </v:shape>
              <v:shape id="tbxLite" o:spid="_x0000_s1102" type="#_x0000_t202" style="position:absolute;left:8789;top:15139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" filled="f" strokeweight="1.5pt">
                <v:textbox inset="0,0,0,0">
                  <w:txbxContent>
                    <w:p w14:paraId="20B0561B" w14:textId="7CB8FD7E" w:rsidR="00DA6C2C" w:rsidRPr="001F292C" w:rsidRDefault="00DA6C2C" w:rsidP="00A215CB">
                      <w:pPr>
                        <w:pStyle w:val="Twordlitlistlistov"/>
                        <w:rPr>
                          <w:rFonts w:cs="Times New Roman"/>
                          <w:iCs/>
                          <w:szCs w:val="22"/>
                          <w:lang w:val="en-US"/>
                        </w:rPr>
                      </w:pPr>
                      <w:r w:rsidRPr="001F292C">
                        <w:rPr>
                          <w:rFonts w:cs="Times New Roman"/>
                          <w:iCs/>
                          <w:szCs w:val="22"/>
                        </w:rPr>
                        <w:t>П</w:t>
                      </w:r>
                    </w:p>
                  </w:txbxContent>
                </v:textbox>
              </v:shape>
              <v:shape id="tbxNaim" o:spid="_x0000_s1103" type="#_x0000_t202" style="position:absolute;left:4820;top:14855;width:3969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" filled="f" stroked="f" strokecolor="red">
                <v:textbox inset="0,0,0,0">
                  <w:txbxContent>
                    <w:p w14:paraId="705ECC5A" w14:textId="77777777" w:rsidR="00DA6C2C" w:rsidRDefault="00DA6C2C" w:rsidP="0095551F">
                      <w:pPr>
                        <w:pStyle w:val="Twordtdoc"/>
                        <w:rPr>
                          <w:rFonts w:ascii="Times New Roman" w:hAnsi="Times New Roman" w:cs="Times New Roman"/>
                          <w:i w:val="0"/>
                          <w:sz w:val="24"/>
                          <w:szCs w:val="24"/>
                          <w:lang w:val="ru-RU"/>
                        </w:rPr>
                      </w:pPr>
                    </w:p>
                    <w:p w14:paraId="7FD2972C" w14:textId="77777777" w:rsidR="00DA6C2C" w:rsidRDefault="00DA6C2C" w:rsidP="0095551F">
                      <w:pPr>
                        <w:pStyle w:val="Twordtdoc"/>
                        <w:rPr>
                          <w:rFonts w:ascii="Times New Roman" w:hAnsi="Times New Roman" w:cs="Times New Roman"/>
                          <w:i w:val="0"/>
                          <w:sz w:val="24"/>
                          <w:szCs w:val="24"/>
                          <w:lang w:val="ru-RU"/>
                        </w:rPr>
                      </w:pPr>
                    </w:p>
                    <w:p w14:paraId="4CFE6433" w14:textId="7D84E804" w:rsidR="00DA6C2C" w:rsidRPr="00A215CB" w:rsidRDefault="00DA6C2C" w:rsidP="0095551F">
                      <w:pPr>
                        <w:pStyle w:val="Twordtdoc"/>
                        <w:rPr>
                          <w:rFonts w:cs="Times New Roman"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cs="Times New Roman"/>
                          <w:iCs/>
                          <w:sz w:val="24"/>
                          <w:szCs w:val="24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bxInpo" o:spid="_x0000_s1104" type="#_x0000_t202" style="position:absolute;left:737;top:14855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E77934C" w14:textId="77777777" w:rsidR="00DA6C2C" w:rsidRPr="004C30A9" w:rsidRDefault="00DA6C2C" w:rsidP="0069384D"/>
                  </w:txbxContent>
                </v:textbox>
              </v:shape>
              <v:shape id="Text Box 274" o:spid="_x0000_s1105" type="#_x0000_t202" style="position:absolute;left:454;top:1485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" filled="f" strokeweight="1.5pt">
                <v:textbox style="layout-flow:vertical;mso-layout-flow-alt:bottom-to-top" inset="0,0,0,0">
                  <w:txbxContent>
                    <w:p w14:paraId="300CB74A" w14:textId="77777777" w:rsidR="00DA6C2C" w:rsidRPr="00E73165" w:rsidRDefault="00DA6C2C" w:rsidP="00B66479">
                      <w:pPr>
                        <w:pStyle w:val="Twordfami"/>
                        <w:rPr>
                          <w:rFonts w:cs="Times New Roman"/>
                          <w:iCs/>
                          <w:szCs w:val="22"/>
                        </w:rPr>
                      </w:pPr>
                      <w:r w:rsidRPr="00E73165">
                        <w:rPr>
                          <w:rFonts w:cs="Times New Roman"/>
                          <w:iCs/>
                          <w:szCs w:val="22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106" type="#_x0000_t202" style="position:absolute;left:737;top:1287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26636BF3" w14:textId="77777777" w:rsidR="00DA6C2C" w:rsidRPr="00693C49" w:rsidRDefault="00DA6C2C" w:rsidP="00693C49"/>
                  </w:txbxContent>
                </v:textbox>
              </v:shape>
              <v:shape id="Text Box 276" o:spid="_x0000_s1107" type="#_x0000_t202" style="position:absolute;left:454;top:1287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29739AB6" w14:textId="77777777" w:rsidR="00DA6C2C" w:rsidRPr="00E73165" w:rsidRDefault="00DA6C2C" w:rsidP="00E73165">
                      <w:pPr>
                        <w:pStyle w:val="Twordfami"/>
                        <w:rPr>
                          <w:rFonts w:cs="Times New Roman"/>
                          <w:iCs/>
                          <w:szCs w:val="22"/>
                        </w:rPr>
                      </w:pPr>
                      <w:r w:rsidRPr="00E73165">
                        <w:rPr>
                          <w:rFonts w:cs="Times New Roman"/>
                          <w:iCs/>
                          <w:szCs w:val="22"/>
                        </w:rPr>
                        <w:t>Подп. и дата</w:t>
                      </w:r>
                    </w:p>
                    <w:p w14:paraId="53030D9C" w14:textId="77777777" w:rsidR="00DA6C2C" w:rsidRPr="00E73165" w:rsidRDefault="00DA6C2C" w:rsidP="00E73165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bxInvz" o:spid="_x0000_s1108" type="#_x0000_t202" style="position:absolute;left:737;top:11453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7A568993" w14:textId="77777777" w:rsidR="00DA6C2C" w:rsidRPr="00693C49" w:rsidRDefault="00DA6C2C" w:rsidP="00693C49"/>
                  </w:txbxContent>
                </v:textbox>
              </v:shape>
              <v:shape id="Text Box 278" o:spid="_x0000_s1109" type="#_x0000_t202" style="position:absolute;left:454;top:11453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52BEBF77" w14:textId="28360907" w:rsidR="00DA6C2C" w:rsidRPr="00E73165" w:rsidRDefault="00DA6C2C" w:rsidP="00E73165">
                      <w:pPr>
                        <w:pStyle w:val="Twordfami"/>
                        <w:rPr>
                          <w:rFonts w:cs="Times New Roman"/>
                          <w:iCs/>
                          <w:szCs w:val="22"/>
                        </w:rPr>
                      </w:pPr>
                      <w:proofErr w:type="spellStart"/>
                      <w:r>
                        <w:rPr>
                          <w:rFonts w:cs="Times New Roman"/>
                          <w:iCs/>
                          <w:szCs w:val="22"/>
                        </w:rPr>
                        <w:t>Взам</w:t>
                      </w:r>
                      <w:proofErr w:type="spellEnd"/>
                      <w:r>
                        <w:rPr>
                          <w:rFonts w:cs="Times New Roman"/>
                          <w:iCs/>
                          <w:szCs w:val="22"/>
                        </w:rPr>
                        <w:t>. инв. №</w:t>
                      </w:r>
                    </w:p>
                  </w:txbxContent>
                </v:textbox>
              </v:shape>
              <v:line id="Line 279" o:spid="_x0000_s1110" style="position:absolute;visibility:visible;mso-wrap-style:square" from="1134,-169" to="1134,11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<v:shape id="tbxTdoc" o:spid="_x0000_s1111" type="#_x0000_t202" style="position:absolute;left:4820;top:15819;width:396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" filled="f" stroked="f" strokecolor="aqua">
                <v:textbox inset="0,0,0,0">
                  <w:txbxContent>
                    <w:p w14:paraId="4FD923FE" w14:textId="77777777" w:rsidR="00DA6C2C" w:rsidRPr="0095551F" w:rsidRDefault="00DA6C2C" w:rsidP="0095551F"/>
                  </w:txbxContent>
                </v:textbox>
              </v:shape>
              <v:line id="Line 281" o:spid="_x0000_s1112" style="position:absolute;visibility:visible;mso-wrap-style:square" from="1134,16273" to="8788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<v:line id="Line 282" o:spid="_x0000_s1113" style="position:absolute;visibility:visible;mso-wrap-style:square" from="1701,14005" to="1701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    <v:line id="Line 283" o:spid="_x0000_s1114" style="position:absolute;visibility:visible;mso-wrap-style:square" from="3402,14005" to="3402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    <v:line id="Line 284" o:spid="_x0000_s1115" style="position:absolute;visibility:visible;mso-wrap-style:square" from="4253,14005" to="4253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    <v:line id="Line 285" o:spid="_x0000_s1116" style="position:absolute;visibility:visible;mso-wrap-style:square" from="4820,14005" to="4820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    <v:line id="Line 286" o:spid="_x0000_s1117" style="position:absolute;visibility:visible;mso-wrap-style:square" from="1134,14855" to="8788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    <v:line id="Line 287" o:spid="_x0000_s1118" style="position:absolute;visibility:visible;mso-wrap-style:square" from="1134,14005" to="11622,14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shape id="Text Box 288" o:spid="_x0000_s1119" type="#_x0000_t202" style="position:absolute;left:10206;top:162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" filled="f" stroked="f" strokeweight="1.5pt">
                <v:textbox inset="0,0,0,0">
                  <w:txbxContent>
                    <w:p w14:paraId="2B8545D8" w14:textId="77777777" w:rsidR="00DA6C2C" w:rsidRPr="0095551F" w:rsidRDefault="00DA6C2C" w:rsidP="0069384D">
                      <w:pPr>
                        <w:pStyle w:val="Twordcopyformat"/>
                        <w:rPr>
                          <w:rFonts w:ascii="Times New Roman" w:hAnsi="Times New Roman" w:cs="Times New Roman"/>
                          <w:i w:val="0"/>
                        </w:rPr>
                      </w:pPr>
                    </w:p>
                  </w:txbxContent>
                </v:textbox>
              </v:shape>
              <v:shape id="tbxFrmt" o:spid="_x0000_s1120" type="#_x0000_t202" style="position:absolute;left:11057;top:16273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" filled="f" stroked="f" strokeweight="1.5pt">
                <v:textbox inset="0,0,0,0">
                  <w:txbxContent>
                    <w:p w14:paraId="373CDD7B" w14:textId="77777777" w:rsidR="00DA6C2C" w:rsidRPr="0095551F" w:rsidRDefault="00DA6C2C" w:rsidP="0069384D">
                      <w:pPr>
                        <w:pStyle w:val="Twordcopyformat"/>
                        <w:rPr>
                          <w:rFonts w:ascii="Times New Roman" w:hAnsi="Times New Roman" w:cs="Times New Roman"/>
                          <w:i w:val="0"/>
                        </w:rPr>
                      </w:pPr>
                    </w:p>
                  </w:txbxContent>
                </v:textbox>
              </v:shape>
              <v:shape id="Text Box 290" o:spid="_x0000_s1121" type="#_x0000_t202" style="position:absolute;left:4366;top:16273;width:170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<v:textbox inset="0,0,0,0">
                  <w:txbxContent>
                    <w:p w14:paraId="4AD5D6B7" w14:textId="77777777" w:rsidR="00DA6C2C" w:rsidRPr="00F471AC" w:rsidRDefault="00DA6C2C" w:rsidP="00F471AC"/>
                  </w:txbxContent>
                </v:textbox>
              </v:shape>
              <v:line id="Line 291" o:spid="_x0000_s1122" style="position:absolute;visibility:visible;mso-wrap-style:square" from="1134,-169" to="11622,-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" strokeweight="1.5pt"/>
              <v:line id="Line 292" o:spid="_x0000_s1123" style="position:absolute;visibility:visible;mso-wrap-style:square" from="11624,-169" to="11624,14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" strokeweight="1.5pt"/>
              <v:shape id="tbxIzml" o:spid="_x0000_s1124" type="#_x0000_t202" style="position:absolute;left:2268;top:1428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" strokeweight=".5pt">
                <v:textbox inset="0,.5mm,0,0">
                  <w:txbxContent>
                    <w:p w14:paraId="3CBF9DF2" w14:textId="77777777" w:rsidR="00DA6C2C" w:rsidRPr="00725535" w:rsidRDefault="00DA6C2C" w:rsidP="0069384D">
                      <w:pPr>
                        <w:pStyle w:val="Twordizme"/>
                      </w:pPr>
                    </w:p>
                  </w:txbxContent>
                </v:textbox>
              </v:shape>
              <v:line id="Line 294" o:spid="_x0000_s1125" style="position:absolute;visibility:visible;mso-wrap-style:square" from="2835,14005" to="2835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Hb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Ag9iHbwgAAANwAAAAPAAAA&#10;AAAAAAAAAAAAAAcCAABkcnMvZG93bnJldi54bWxQSwUGAAAAAAMAAwC3AAAA9gIAAAAA&#10;" strokeweight="1.5pt"/>
              <v:line id="Line 295" o:spid="_x0000_s1126" style="position:absolute;visibility:visible;mso-wrap-style:square" from="2268,14005" to="2268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RAwgAAANwAAAAPAAAAZHJzL2Rvd25yZXYueG1sRE9Na8JA&#10;EL0X/A/LCN7qxkqL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BPuoRAwgAAANwAAAAPAAAA&#10;AAAAAAAAAAAAAAcCAABkcnMvZG93bnJldi54bWxQSwUGAAAAAAMAAwC3AAAA9gIAAAAA&#10;" strokeweight="1.5pt"/>
              <v:line id="Line 296" o:spid="_x0000_s1127" style="position:absolute;visibility:visible;mso-wrap-style:square" from="1134,14572" to="4819,1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<v:shape id="tbxJob9" o:spid="_x0000_s1128" type="#_x0000_t202" style="position:absolute;left:851;top:10319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" strokeweight="1.5pt">
                <v:textbox style="layout-flow:vertical;mso-layout-flow-alt:bottom-to-top" inset=".5mm,0,0,0">
                  <w:txbxContent>
                    <w:p w14:paraId="12C74A7F" w14:textId="77777777" w:rsidR="00DA6C2C" w:rsidRPr="00693C49" w:rsidRDefault="00DA6C2C" w:rsidP="00693C49"/>
                  </w:txbxContent>
                </v:textbox>
              </v:shape>
              <v:shape id="tbxJob8" o:spid="_x0000_s1129" type="#_x0000_t202" style="position:absolute;left:567;top:10319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" strokeweight="1.5pt">
                <v:textbox style="layout-flow:vertical;mso-layout-flow-alt:bottom-to-top" inset=".5mm,0,0,0">
                  <w:txbxContent>
                    <w:p w14:paraId="592145BF" w14:textId="77777777" w:rsidR="00DA6C2C" w:rsidRPr="0085779E" w:rsidRDefault="00DA6C2C" w:rsidP="0069384D">
                      <w:pPr>
                        <w:pStyle w:val="Twordfami"/>
                        <w:rPr>
                          <w:rFonts w:ascii="Arial" w:hAnsi="Arial"/>
                          <w:i w:val="0"/>
                          <w:sz w:val="20"/>
                        </w:rPr>
                      </w:pPr>
                    </w:p>
                  </w:txbxContent>
                </v:textbox>
              </v:shape>
              <v:shape id="Text Box 300" o:spid="_x0000_s1130" type="#_x0000_t202" style="position:absolute;left:284;top:7767;width:283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" strokeweight="1.5pt">
                <v:textbox style="layout-flow:vertical;mso-layout-flow-alt:bottom-to-top" inset="0,0,0,0">
                  <w:txbxContent>
                    <w:p w14:paraId="29ADA7E7" w14:textId="77777777" w:rsidR="00DA6C2C" w:rsidRPr="00BE799E" w:rsidRDefault="00DA6C2C" w:rsidP="0076142D">
                      <w:pPr>
                        <w:pStyle w:val="Twordfami"/>
                        <w:jc w:val="left"/>
                        <w:rPr>
                          <w:rFonts w:cs="Times New Roman"/>
                          <w:iCs/>
                          <w:szCs w:val="22"/>
                        </w:rPr>
                      </w:pPr>
                      <w:r w:rsidRPr="00BE799E">
                        <w:rPr>
                          <w:rFonts w:cs="Times New Roman"/>
                          <w:iCs/>
                          <w:szCs w:val="22"/>
                        </w:rPr>
                        <w:t>Согласовано</w:t>
                      </w:r>
                    </w:p>
                  </w:txbxContent>
                </v:textbox>
              </v:shape>
              <v:shape id="tbxFam9" o:spid="_x0000_s1131" type="#_x0000_t202" style="position:absolute;left:851;top:9185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" strokeweight="1.5pt">
                <v:textbox style="layout-flow:vertical;mso-layout-flow-alt:bottom-to-top" inset=".5mm,0,0,0">
                  <w:txbxContent>
                    <w:p w14:paraId="0DE8FBD3" w14:textId="77777777" w:rsidR="00DA6C2C" w:rsidRPr="00693C49" w:rsidRDefault="00DA6C2C" w:rsidP="00693C49"/>
                  </w:txbxContent>
                </v:textbox>
              </v:shape>
              <v:shape id="tbxFam8" o:spid="_x0000_s1132" type="#_x0000_t202" style="position:absolute;left:567;top:9185;width:28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" strokeweight="1.5pt">
                <v:textbox style="layout-flow:vertical;mso-layout-flow-alt:bottom-to-top" inset=".5mm,0,0,0">
                  <w:txbxContent>
                    <w:p w14:paraId="0FF24EED" w14:textId="77777777" w:rsidR="00DA6C2C" w:rsidRPr="00FE358D" w:rsidRDefault="00DA6C2C" w:rsidP="00FE358D"/>
                  </w:txbxContent>
                </v:textbox>
              </v:shape>
              <v:shape id="Text Box 304" o:spid="_x0000_s1133" type="#_x0000_t202" style="position:absolute;left:851;top:8335;width:28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" strokeweight="1.5pt">
                <v:textbox style="layout-flow:vertical;mso-layout-flow-alt:bottom-to-top">
                  <w:txbxContent>
                    <w:p w14:paraId="3F020DF0" w14:textId="77777777" w:rsidR="00DA6C2C" w:rsidRDefault="00DA6C2C" w:rsidP="0069384D"/>
                  </w:txbxContent>
                </v:textbox>
              </v:shape>
              <v:shape id="Text Box 306" o:spid="_x0000_s1134" type="#_x0000_t202" style="position:absolute;left:567;top:8335;width:28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" strokeweight="1.5pt">
                <v:textbox style="layout-flow:vertical;mso-layout-flow-alt:bottom-to-top">
                  <w:txbxContent>
                    <w:p w14:paraId="0B8B571B" w14:textId="77777777" w:rsidR="00DA6C2C" w:rsidRDefault="00DA6C2C" w:rsidP="0069384D"/>
                  </w:txbxContent>
                </v:textbox>
              </v:shape>
              <v:shape id="tbxDat9" o:spid="_x0000_s1135" type="#_x0000_t202" style="position:absolute;left:851;top:7768;width:28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" strokeweight="1.5pt">
                <v:textbox style="layout-flow:vertical;mso-layout-flow-alt:bottom-to-top" inset="0,0,0,0">
                  <w:txbxContent>
                    <w:p w14:paraId="43B3C501" w14:textId="77777777" w:rsidR="00DA6C2C" w:rsidRPr="00693C49" w:rsidRDefault="00DA6C2C" w:rsidP="00693C49"/>
                  </w:txbxContent>
                </v:textbox>
              </v:shape>
              <v:shape id="tbxDat8" o:spid="_x0000_s1136" type="#_x0000_t202" style="position:absolute;left:567;top:7768;width:28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" strokeweight="1.5pt">
                <v:textbox style="layout-flow:vertical;mso-layout-flow-alt:bottom-to-top" inset="0,0,0,0">
                  <w:txbxContent>
                    <w:p w14:paraId="0B522CC1" w14:textId="77777777" w:rsidR="00DA6C2C" w:rsidRPr="00693C49" w:rsidRDefault="00DA6C2C" w:rsidP="00693C49"/>
                  </w:txbxContent>
                </v:textbox>
              </v:shape>
              <w10:wrap anchorx="page" anchory="page"/>
            </v:group>
          </w:pict>
        </mc:Fallback>
      </mc:AlternateContent>
    </w:r>
    <w:r w:rsidRPr="001261CA">
      <w:rPr>
        <w:i/>
        <w:color w:val="FFFFFF"/>
      </w:rPr>
      <w:t xml:space="preserve">Приложение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24CE"/>
    <w:multiLevelType w:val="hybridMultilevel"/>
    <w:tmpl w:val="91E22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47035"/>
    <w:multiLevelType w:val="hybridMultilevel"/>
    <w:tmpl w:val="C784CC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766FB"/>
    <w:multiLevelType w:val="hybridMultilevel"/>
    <w:tmpl w:val="FA648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F4F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33544F"/>
    <w:multiLevelType w:val="hybridMultilevel"/>
    <w:tmpl w:val="7C1CBE3C"/>
    <w:lvl w:ilvl="0" w:tplc="1B84E958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A6D6449"/>
    <w:multiLevelType w:val="multilevel"/>
    <w:tmpl w:val="1908A0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B1908CE"/>
    <w:multiLevelType w:val="hybridMultilevel"/>
    <w:tmpl w:val="13BEA8F8"/>
    <w:lvl w:ilvl="0" w:tplc="E29E57F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B67446B"/>
    <w:multiLevelType w:val="hybridMultilevel"/>
    <w:tmpl w:val="715C60A2"/>
    <w:lvl w:ilvl="0" w:tplc="13EA35EE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B0B4FE2"/>
    <w:multiLevelType w:val="hybridMultilevel"/>
    <w:tmpl w:val="A2866574"/>
    <w:lvl w:ilvl="0" w:tplc="D318C740">
      <w:start w:val="1"/>
      <w:numFmt w:val="russianLower"/>
      <w:lvlText w:val="%1."/>
      <w:lvlJc w:val="left"/>
      <w:pPr>
        <w:tabs>
          <w:tab w:val="num" w:pos="4815"/>
        </w:tabs>
        <w:ind w:left="4815" w:hanging="360"/>
      </w:pPr>
      <w:rPr>
        <w:rFonts w:hint="default"/>
      </w:rPr>
    </w:lvl>
    <w:lvl w:ilvl="1" w:tplc="2F58BA68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F945D4"/>
    <w:multiLevelType w:val="hybridMultilevel"/>
    <w:tmpl w:val="370C460C"/>
    <w:lvl w:ilvl="0" w:tplc="97180518">
      <w:start w:val="1"/>
      <w:numFmt w:val="bullet"/>
      <w:lvlText w:val="-"/>
      <w:lvlJc w:val="left"/>
      <w:pPr>
        <w:tabs>
          <w:tab w:val="num" w:pos="1713"/>
        </w:tabs>
        <w:ind w:left="1713" w:hanging="360"/>
      </w:pPr>
      <w:rPr>
        <w:rFonts w:ascii="Swis721 LtEx BT" w:hAnsi="Swis721 LtEx BT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63015FB8"/>
    <w:multiLevelType w:val="hybridMultilevel"/>
    <w:tmpl w:val="5742EBFA"/>
    <w:lvl w:ilvl="0" w:tplc="0F580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74578"/>
    <w:multiLevelType w:val="hybridMultilevel"/>
    <w:tmpl w:val="4BDC8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D09"/>
    <w:rsid w:val="00000148"/>
    <w:rsid w:val="000013F9"/>
    <w:rsid w:val="00002D51"/>
    <w:rsid w:val="00003925"/>
    <w:rsid w:val="00012188"/>
    <w:rsid w:val="00014179"/>
    <w:rsid w:val="00014F32"/>
    <w:rsid w:val="000152D6"/>
    <w:rsid w:val="0002021E"/>
    <w:rsid w:val="00020C44"/>
    <w:rsid w:val="00023807"/>
    <w:rsid w:val="0003171E"/>
    <w:rsid w:val="00035A59"/>
    <w:rsid w:val="00037354"/>
    <w:rsid w:val="00040323"/>
    <w:rsid w:val="00041341"/>
    <w:rsid w:val="00042A9D"/>
    <w:rsid w:val="00043E47"/>
    <w:rsid w:val="00046500"/>
    <w:rsid w:val="00060129"/>
    <w:rsid w:val="00062714"/>
    <w:rsid w:val="00062C7C"/>
    <w:rsid w:val="0006376C"/>
    <w:rsid w:val="00065B2D"/>
    <w:rsid w:val="00066763"/>
    <w:rsid w:val="00066B59"/>
    <w:rsid w:val="00073B79"/>
    <w:rsid w:val="00075094"/>
    <w:rsid w:val="0007530E"/>
    <w:rsid w:val="00075C99"/>
    <w:rsid w:val="0007613F"/>
    <w:rsid w:val="00080852"/>
    <w:rsid w:val="00080DC9"/>
    <w:rsid w:val="00080F84"/>
    <w:rsid w:val="000813AD"/>
    <w:rsid w:val="00083072"/>
    <w:rsid w:val="00084556"/>
    <w:rsid w:val="0008579A"/>
    <w:rsid w:val="00086CB3"/>
    <w:rsid w:val="00092A76"/>
    <w:rsid w:val="00093129"/>
    <w:rsid w:val="000935CA"/>
    <w:rsid w:val="000A1797"/>
    <w:rsid w:val="000B000F"/>
    <w:rsid w:val="000B023F"/>
    <w:rsid w:val="000B2B2E"/>
    <w:rsid w:val="000B3BF8"/>
    <w:rsid w:val="000B491A"/>
    <w:rsid w:val="000B4B9B"/>
    <w:rsid w:val="000B4BE2"/>
    <w:rsid w:val="000B6C52"/>
    <w:rsid w:val="000C2A55"/>
    <w:rsid w:val="000C5A4B"/>
    <w:rsid w:val="000C6C97"/>
    <w:rsid w:val="000C7415"/>
    <w:rsid w:val="000C7A57"/>
    <w:rsid w:val="000D5ABF"/>
    <w:rsid w:val="000D7710"/>
    <w:rsid w:val="000D78D9"/>
    <w:rsid w:val="000E190A"/>
    <w:rsid w:val="000E1A46"/>
    <w:rsid w:val="000E1AB6"/>
    <w:rsid w:val="000E1C37"/>
    <w:rsid w:val="000E24C4"/>
    <w:rsid w:val="000E4B1D"/>
    <w:rsid w:val="000E6503"/>
    <w:rsid w:val="000F7C8C"/>
    <w:rsid w:val="001011E4"/>
    <w:rsid w:val="0010394E"/>
    <w:rsid w:val="00112A28"/>
    <w:rsid w:val="00115867"/>
    <w:rsid w:val="00120439"/>
    <w:rsid w:val="00121E3E"/>
    <w:rsid w:val="001261CA"/>
    <w:rsid w:val="0013228F"/>
    <w:rsid w:val="00133E7B"/>
    <w:rsid w:val="00136DD2"/>
    <w:rsid w:val="001458EF"/>
    <w:rsid w:val="0014772B"/>
    <w:rsid w:val="00150C77"/>
    <w:rsid w:val="00156F4F"/>
    <w:rsid w:val="0015720C"/>
    <w:rsid w:val="00157B70"/>
    <w:rsid w:val="00161056"/>
    <w:rsid w:val="00163FBB"/>
    <w:rsid w:val="0016559C"/>
    <w:rsid w:val="00166599"/>
    <w:rsid w:val="0016665D"/>
    <w:rsid w:val="001720F6"/>
    <w:rsid w:val="00172D26"/>
    <w:rsid w:val="00176C3D"/>
    <w:rsid w:val="00183B5D"/>
    <w:rsid w:val="00184672"/>
    <w:rsid w:val="00192A2B"/>
    <w:rsid w:val="00194A19"/>
    <w:rsid w:val="001A4972"/>
    <w:rsid w:val="001A6E9B"/>
    <w:rsid w:val="001A76EB"/>
    <w:rsid w:val="001A7D99"/>
    <w:rsid w:val="001B07EA"/>
    <w:rsid w:val="001B20DA"/>
    <w:rsid w:val="001B4765"/>
    <w:rsid w:val="001C1710"/>
    <w:rsid w:val="001C2622"/>
    <w:rsid w:val="001C2871"/>
    <w:rsid w:val="001C2D82"/>
    <w:rsid w:val="001C3909"/>
    <w:rsid w:val="001C5F3E"/>
    <w:rsid w:val="001D3205"/>
    <w:rsid w:val="001D3E11"/>
    <w:rsid w:val="001D4A11"/>
    <w:rsid w:val="001E314A"/>
    <w:rsid w:val="001E3A83"/>
    <w:rsid w:val="001E5228"/>
    <w:rsid w:val="001E6873"/>
    <w:rsid w:val="001E6FC7"/>
    <w:rsid w:val="001F1762"/>
    <w:rsid w:val="001F1D4A"/>
    <w:rsid w:val="001F292C"/>
    <w:rsid w:val="001F6266"/>
    <w:rsid w:val="001F7491"/>
    <w:rsid w:val="00205773"/>
    <w:rsid w:val="002154F2"/>
    <w:rsid w:val="0021599F"/>
    <w:rsid w:val="002166F4"/>
    <w:rsid w:val="00216A48"/>
    <w:rsid w:val="00225318"/>
    <w:rsid w:val="002261F9"/>
    <w:rsid w:val="00234713"/>
    <w:rsid w:val="00235697"/>
    <w:rsid w:val="002430AC"/>
    <w:rsid w:val="00247B97"/>
    <w:rsid w:val="00247FBF"/>
    <w:rsid w:val="00250538"/>
    <w:rsid w:val="00250FA8"/>
    <w:rsid w:val="00256EBE"/>
    <w:rsid w:val="00261BBA"/>
    <w:rsid w:val="0026534D"/>
    <w:rsid w:val="00273451"/>
    <w:rsid w:val="00273869"/>
    <w:rsid w:val="00274A38"/>
    <w:rsid w:val="00276212"/>
    <w:rsid w:val="00277BC7"/>
    <w:rsid w:val="0028081B"/>
    <w:rsid w:val="00281540"/>
    <w:rsid w:val="002824B7"/>
    <w:rsid w:val="00282FA0"/>
    <w:rsid w:val="002860CA"/>
    <w:rsid w:val="00287054"/>
    <w:rsid w:val="00287178"/>
    <w:rsid w:val="002979E3"/>
    <w:rsid w:val="002A0934"/>
    <w:rsid w:val="002A2EA0"/>
    <w:rsid w:val="002A4C2C"/>
    <w:rsid w:val="002A4DA8"/>
    <w:rsid w:val="002A660C"/>
    <w:rsid w:val="002B7644"/>
    <w:rsid w:val="002C3385"/>
    <w:rsid w:val="002C4A7E"/>
    <w:rsid w:val="002C5C9F"/>
    <w:rsid w:val="002D15F2"/>
    <w:rsid w:val="002D1F83"/>
    <w:rsid w:val="002D2560"/>
    <w:rsid w:val="002D2BB4"/>
    <w:rsid w:val="002D5557"/>
    <w:rsid w:val="002D5A0B"/>
    <w:rsid w:val="002D5C0E"/>
    <w:rsid w:val="002E16BE"/>
    <w:rsid w:val="002E26C7"/>
    <w:rsid w:val="002E3479"/>
    <w:rsid w:val="002E3781"/>
    <w:rsid w:val="002E796F"/>
    <w:rsid w:val="002F0667"/>
    <w:rsid w:val="002F16AF"/>
    <w:rsid w:val="00300C7E"/>
    <w:rsid w:val="00301AA8"/>
    <w:rsid w:val="0030300F"/>
    <w:rsid w:val="00311B11"/>
    <w:rsid w:val="00316556"/>
    <w:rsid w:val="00317121"/>
    <w:rsid w:val="00317B1F"/>
    <w:rsid w:val="003217A7"/>
    <w:rsid w:val="00326610"/>
    <w:rsid w:val="003270E1"/>
    <w:rsid w:val="00327630"/>
    <w:rsid w:val="0033154C"/>
    <w:rsid w:val="0033417A"/>
    <w:rsid w:val="00335E49"/>
    <w:rsid w:val="003408BF"/>
    <w:rsid w:val="00341453"/>
    <w:rsid w:val="00341536"/>
    <w:rsid w:val="0034313E"/>
    <w:rsid w:val="003445FD"/>
    <w:rsid w:val="003455A2"/>
    <w:rsid w:val="003547A0"/>
    <w:rsid w:val="00355342"/>
    <w:rsid w:val="00357B0A"/>
    <w:rsid w:val="00361392"/>
    <w:rsid w:val="003630B8"/>
    <w:rsid w:val="0037022D"/>
    <w:rsid w:val="003723DD"/>
    <w:rsid w:val="00372652"/>
    <w:rsid w:val="00373BE1"/>
    <w:rsid w:val="0037561E"/>
    <w:rsid w:val="00375719"/>
    <w:rsid w:val="00377703"/>
    <w:rsid w:val="00391148"/>
    <w:rsid w:val="00394548"/>
    <w:rsid w:val="003945D0"/>
    <w:rsid w:val="003A10F3"/>
    <w:rsid w:val="003B4248"/>
    <w:rsid w:val="003B5314"/>
    <w:rsid w:val="003B535B"/>
    <w:rsid w:val="003B61C8"/>
    <w:rsid w:val="003B6868"/>
    <w:rsid w:val="003B6BDA"/>
    <w:rsid w:val="003B6D23"/>
    <w:rsid w:val="003C3527"/>
    <w:rsid w:val="003C3D1A"/>
    <w:rsid w:val="003C4181"/>
    <w:rsid w:val="003C7FD5"/>
    <w:rsid w:val="003D05B7"/>
    <w:rsid w:val="003D0CF0"/>
    <w:rsid w:val="003D2439"/>
    <w:rsid w:val="003D6EFE"/>
    <w:rsid w:val="003E08AA"/>
    <w:rsid w:val="003E1065"/>
    <w:rsid w:val="003E59EA"/>
    <w:rsid w:val="003E636F"/>
    <w:rsid w:val="003E76DD"/>
    <w:rsid w:val="003F1F0B"/>
    <w:rsid w:val="003F528C"/>
    <w:rsid w:val="004048F6"/>
    <w:rsid w:val="00411429"/>
    <w:rsid w:val="004123A7"/>
    <w:rsid w:val="00412E66"/>
    <w:rsid w:val="00415427"/>
    <w:rsid w:val="00421061"/>
    <w:rsid w:val="00423E74"/>
    <w:rsid w:val="00424787"/>
    <w:rsid w:val="004306C2"/>
    <w:rsid w:val="00433E4A"/>
    <w:rsid w:val="00443F9C"/>
    <w:rsid w:val="0044447F"/>
    <w:rsid w:val="004450D5"/>
    <w:rsid w:val="00445889"/>
    <w:rsid w:val="00451B35"/>
    <w:rsid w:val="00453647"/>
    <w:rsid w:val="0045484D"/>
    <w:rsid w:val="00455D54"/>
    <w:rsid w:val="004573F7"/>
    <w:rsid w:val="00462CBD"/>
    <w:rsid w:val="00467271"/>
    <w:rsid w:val="004737D6"/>
    <w:rsid w:val="0047534A"/>
    <w:rsid w:val="0047728E"/>
    <w:rsid w:val="00484698"/>
    <w:rsid w:val="00486DD1"/>
    <w:rsid w:val="004A4AED"/>
    <w:rsid w:val="004A50EB"/>
    <w:rsid w:val="004A77A1"/>
    <w:rsid w:val="004B08B5"/>
    <w:rsid w:val="004B0D8F"/>
    <w:rsid w:val="004B0E39"/>
    <w:rsid w:val="004B481F"/>
    <w:rsid w:val="004B6358"/>
    <w:rsid w:val="004B7D85"/>
    <w:rsid w:val="004C1732"/>
    <w:rsid w:val="004C1DE3"/>
    <w:rsid w:val="004C21AB"/>
    <w:rsid w:val="004C5D79"/>
    <w:rsid w:val="004C7DEC"/>
    <w:rsid w:val="004D606E"/>
    <w:rsid w:val="004D6572"/>
    <w:rsid w:val="004D6856"/>
    <w:rsid w:val="004D7028"/>
    <w:rsid w:val="004E21BD"/>
    <w:rsid w:val="004E2B42"/>
    <w:rsid w:val="004E360B"/>
    <w:rsid w:val="004E3EA9"/>
    <w:rsid w:val="004E4B19"/>
    <w:rsid w:val="004E7A48"/>
    <w:rsid w:val="004F673A"/>
    <w:rsid w:val="00501AAF"/>
    <w:rsid w:val="00505863"/>
    <w:rsid w:val="00507DE1"/>
    <w:rsid w:val="00511FEB"/>
    <w:rsid w:val="00513526"/>
    <w:rsid w:val="0051577F"/>
    <w:rsid w:val="005163C8"/>
    <w:rsid w:val="00517C63"/>
    <w:rsid w:val="00520675"/>
    <w:rsid w:val="00521681"/>
    <w:rsid w:val="005238D5"/>
    <w:rsid w:val="005247A3"/>
    <w:rsid w:val="00524F7A"/>
    <w:rsid w:val="00531AE9"/>
    <w:rsid w:val="00534CB7"/>
    <w:rsid w:val="00537565"/>
    <w:rsid w:val="00540E7F"/>
    <w:rsid w:val="00542EFE"/>
    <w:rsid w:val="0054725E"/>
    <w:rsid w:val="005475A3"/>
    <w:rsid w:val="00547DBD"/>
    <w:rsid w:val="005513F6"/>
    <w:rsid w:val="005565B8"/>
    <w:rsid w:val="005571CB"/>
    <w:rsid w:val="00557788"/>
    <w:rsid w:val="005600E1"/>
    <w:rsid w:val="00560671"/>
    <w:rsid w:val="00561878"/>
    <w:rsid w:val="00562DB8"/>
    <w:rsid w:val="00563926"/>
    <w:rsid w:val="00567794"/>
    <w:rsid w:val="00570692"/>
    <w:rsid w:val="00575633"/>
    <w:rsid w:val="00575C50"/>
    <w:rsid w:val="00576B84"/>
    <w:rsid w:val="005830AB"/>
    <w:rsid w:val="00586218"/>
    <w:rsid w:val="00590A4B"/>
    <w:rsid w:val="0059375B"/>
    <w:rsid w:val="005953FA"/>
    <w:rsid w:val="00595EA4"/>
    <w:rsid w:val="0059760B"/>
    <w:rsid w:val="005A0BA7"/>
    <w:rsid w:val="005A694B"/>
    <w:rsid w:val="005B2FCA"/>
    <w:rsid w:val="005B5180"/>
    <w:rsid w:val="005B5292"/>
    <w:rsid w:val="005B73F1"/>
    <w:rsid w:val="005C3500"/>
    <w:rsid w:val="005C35C8"/>
    <w:rsid w:val="005D3C8B"/>
    <w:rsid w:val="005D4D3D"/>
    <w:rsid w:val="005E0BCE"/>
    <w:rsid w:val="005E1713"/>
    <w:rsid w:val="005E2AE5"/>
    <w:rsid w:val="005F4C90"/>
    <w:rsid w:val="005F66B9"/>
    <w:rsid w:val="00600CE7"/>
    <w:rsid w:val="0060170C"/>
    <w:rsid w:val="00602B31"/>
    <w:rsid w:val="00604131"/>
    <w:rsid w:val="00606810"/>
    <w:rsid w:val="00606B04"/>
    <w:rsid w:val="0061442D"/>
    <w:rsid w:val="00614CE2"/>
    <w:rsid w:val="00614E8A"/>
    <w:rsid w:val="00615C3C"/>
    <w:rsid w:val="0062060A"/>
    <w:rsid w:val="006207B1"/>
    <w:rsid w:val="00621BCB"/>
    <w:rsid w:val="00623ACB"/>
    <w:rsid w:val="0062702F"/>
    <w:rsid w:val="00627635"/>
    <w:rsid w:val="0063039C"/>
    <w:rsid w:val="00630FE0"/>
    <w:rsid w:val="00634D84"/>
    <w:rsid w:val="0063727F"/>
    <w:rsid w:val="00642714"/>
    <w:rsid w:val="00647317"/>
    <w:rsid w:val="00651119"/>
    <w:rsid w:val="00654A81"/>
    <w:rsid w:val="00655C00"/>
    <w:rsid w:val="0065649D"/>
    <w:rsid w:val="00656859"/>
    <w:rsid w:val="00662555"/>
    <w:rsid w:val="00662A3F"/>
    <w:rsid w:val="006671BA"/>
    <w:rsid w:val="00676AD9"/>
    <w:rsid w:val="006800E8"/>
    <w:rsid w:val="0068225F"/>
    <w:rsid w:val="00683FE0"/>
    <w:rsid w:val="00686905"/>
    <w:rsid w:val="00691B68"/>
    <w:rsid w:val="00691CF4"/>
    <w:rsid w:val="0069384D"/>
    <w:rsid w:val="00693C49"/>
    <w:rsid w:val="00695BD4"/>
    <w:rsid w:val="00697653"/>
    <w:rsid w:val="006A1681"/>
    <w:rsid w:val="006A4360"/>
    <w:rsid w:val="006A5FAF"/>
    <w:rsid w:val="006A6762"/>
    <w:rsid w:val="006A7A55"/>
    <w:rsid w:val="006A7AB9"/>
    <w:rsid w:val="006B0270"/>
    <w:rsid w:val="006B4477"/>
    <w:rsid w:val="006C339E"/>
    <w:rsid w:val="006C654A"/>
    <w:rsid w:val="006C78B8"/>
    <w:rsid w:val="006D69B9"/>
    <w:rsid w:val="006D7943"/>
    <w:rsid w:val="006E05BA"/>
    <w:rsid w:val="006E0DA1"/>
    <w:rsid w:val="006E6F34"/>
    <w:rsid w:val="006F04B2"/>
    <w:rsid w:val="006F0569"/>
    <w:rsid w:val="006F09EB"/>
    <w:rsid w:val="006F192E"/>
    <w:rsid w:val="006F3950"/>
    <w:rsid w:val="006F3E5F"/>
    <w:rsid w:val="006F46C0"/>
    <w:rsid w:val="006F7DBF"/>
    <w:rsid w:val="00700C06"/>
    <w:rsid w:val="007037C6"/>
    <w:rsid w:val="00706CF4"/>
    <w:rsid w:val="007105F4"/>
    <w:rsid w:val="00716CA1"/>
    <w:rsid w:val="007227C3"/>
    <w:rsid w:val="00724197"/>
    <w:rsid w:val="00725535"/>
    <w:rsid w:val="007256DC"/>
    <w:rsid w:val="00731E11"/>
    <w:rsid w:val="00733DAB"/>
    <w:rsid w:val="00737F09"/>
    <w:rsid w:val="007406D9"/>
    <w:rsid w:val="00743284"/>
    <w:rsid w:val="007452B1"/>
    <w:rsid w:val="007512B7"/>
    <w:rsid w:val="007527D4"/>
    <w:rsid w:val="0075328C"/>
    <w:rsid w:val="007579AB"/>
    <w:rsid w:val="00757BF2"/>
    <w:rsid w:val="0076142D"/>
    <w:rsid w:val="00762624"/>
    <w:rsid w:val="00770B5C"/>
    <w:rsid w:val="00771211"/>
    <w:rsid w:val="00772EE5"/>
    <w:rsid w:val="00774562"/>
    <w:rsid w:val="00776920"/>
    <w:rsid w:val="0077759E"/>
    <w:rsid w:val="007779AE"/>
    <w:rsid w:val="00782241"/>
    <w:rsid w:val="007826E9"/>
    <w:rsid w:val="00783490"/>
    <w:rsid w:val="0079135A"/>
    <w:rsid w:val="0079528A"/>
    <w:rsid w:val="0079748B"/>
    <w:rsid w:val="007A03D5"/>
    <w:rsid w:val="007A0B14"/>
    <w:rsid w:val="007A31A2"/>
    <w:rsid w:val="007A49C7"/>
    <w:rsid w:val="007A6BED"/>
    <w:rsid w:val="007A6F78"/>
    <w:rsid w:val="007C05FB"/>
    <w:rsid w:val="007C4786"/>
    <w:rsid w:val="007C7523"/>
    <w:rsid w:val="007D64A5"/>
    <w:rsid w:val="007E0BBA"/>
    <w:rsid w:val="007E1817"/>
    <w:rsid w:val="007E7032"/>
    <w:rsid w:val="007F202D"/>
    <w:rsid w:val="008019D7"/>
    <w:rsid w:val="00805115"/>
    <w:rsid w:val="008051F1"/>
    <w:rsid w:val="008068EC"/>
    <w:rsid w:val="00807DAB"/>
    <w:rsid w:val="00810394"/>
    <w:rsid w:val="008133F5"/>
    <w:rsid w:val="0081367C"/>
    <w:rsid w:val="008143D9"/>
    <w:rsid w:val="008156B4"/>
    <w:rsid w:val="00816AD9"/>
    <w:rsid w:val="00820170"/>
    <w:rsid w:val="00821F23"/>
    <w:rsid w:val="00824354"/>
    <w:rsid w:val="00824475"/>
    <w:rsid w:val="008255AA"/>
    <w:rsid w:val="00825B81"/>
    <w:rsid w:val="00826262"/>
    <w:rsid w:val="008303B1"/>
    <w:rsid w:val="00836E29"/>
    <w:rsid w:val="00837D11"/>
    <w:rsid w:val="0084068E"/>
    <w:rsid w:val="00841AF8"/>
    <w:rsid w:val="0084606C"/>
    <w:rsid w:val="008465BF"/>
    <w:rsid w:val="00847AA7"/>
    <w:rsid w:val="008507F3"/>
    <w:rsid w:val="008526CD"/>
    <w:rsid w:val="00853822"/>
    <w:rsid w:val="00854D21"/>
    <w:rsid w:val="00855FE0"/>
    <w:rsid w:val="0085779E"/>
    <w:rsid w:val="00857BE0"/>
    <w:rsid w:val="008610E2"/>
    <w:rsid w:val="008637F0"/>
    <w:rsid w:val="0086673B"/>
    <w:rsid w:val="00867720"/>
    <w:rsid w:val="00867EE5"/>
    <w:rsid w:val="00871C38"/>
    <w:rsid w:val="0087584C"/>
    <w:rsid w:val="00875BFF"/>
    <w:rsid w:val="008810F9"/>
    <w:rsid w:val="008834DE"/>
    <w:rsid w:val="00884040"/>
    <w:rsid w:val="008843DF"/>
    <w:rsid w:val="00887FF3"/>
    <w:rsid w:val="0089248B"/>
    <w:rsid w:val="0089532C"/>
    <w:rsid w:val="0089543B"/>
    <w:rsid w:val="008960BB"/>
    <w:rsid w:val="00896A1E"/>
    <w:rsid w:val="008977C7"/>
    <w:rsid w:val="008A39B9"/>
    <w:rsid w:val="008A4D8D"/>
    <w:rsid w:val="008A7572"/>
    <w:rsid w:val="008B0BB9"/>
    <w:rsid w:val="008B3B2C"/>
    <w:rsid w:val="008B69A4"/>
    <w:rsid w:val="008C2CBF"/>
    <w:rsid w:val="008C4B32"/>
    <w:rsid w:val="008D0709"/>
    <w:rsid w:val="008D08A6"/>
    <w:rsid w:val="008D11AD"/>
    <w:rsid w:val="008D1391"/>
    <w:rsid w:val="008D5302"/>
    <w:rsid w:val="008D6801"/>
    <w:rsid w:val="008E1B40"/>
    <w:rsid w:val="008E7D8A"/>
    <w:rsid w:val="008F5B47"/>
    <w:rsid w:val="008F6FFF"/>
    <w:rsid w:val="008F7FBC"/>
    <w:rsid w:val="0090064B"/>
    <w:rsid w:val="009007C7"/>
    <w:rsid w:val="00903C0F"/>
    <w:rsid w:val="00911879"/>
    <w:rsid w:val="009215ED"/>
    <w:rsid w:val="00921AE6"/>
    <w:rsid w:val="00923437"/>
    <w:rsid w:val="00925308"/>
    <w:rsid w:val="00925CDA"/>
    <w:rsid w:val="009306E7"/>
    <w:rsid w:val="009340FF"/>
    <w:rsid w:val="0094049D"/>
    <w:rsid w:val="00941825"/>
    <w:rsid w:val="00942A2D"/>
    <w:rsid w:val="0094306B"/>
    <w:rsid w:val="00945373"/>
    <w:rsid w:val="00945472"/>
    <w:rsid w:val="00945F30"/>
    <w:rsid w:val="009472FD"/>
    <w:rsid w:val="00950440"/>
    <w:rsid w:val="0095551F"/>
    <w:rsid w:val="009620C0"/>
    <w:rsid w:val="00965294"/>
    <w:rsid w:val="00967951"/>
    <w:rsid w:val="00974B71"/>
    <w:rsid w:val="00977937"/>
    <w:rsid w:val="009821C7"/>
    <w:rsid w:val="00983162"/>
    <w:rsid w:val="00983363"/>
    <w:rsid w:val="0098558B"/>
    <w:rsid w:val="009861E4"/>
    <w:rsid w:val="00991E54"/>
    <w:rsid w:val="00993FE9"/>
    <w:rsid w:val="00994865"/>
    <w:rsid w:val="00995801"/>
    <w:rsid w:val="00996667"/>
    <w:rsid w:val="009974ED"/>
    <w:rsid w:val="009A0B57"/>
    <w:rsid w:val="009A0F9C"/>
    <w:rsid w:val="009A54EA"/>
    <w:rsid w:val="009A5DDD"/>
    <w:rsid w:val="009A76A2"/>
    <w:rsid w:val="009B0861"/>
    <w:rsid w:val="009B3D29"/>
    <w:rsid w:val="009B67AD"/>
    <w:rsid w:val="009B6A75"/>
    <w:rsid w:val="009B75EB"/>
    <w:rsid w:val="009C05AE"/>
    <w:rsid w:val="009D08F5"/>
    <w:rsid w:val="009D1AB2"/>
    <w:rsid w:val="009D5494"/>
    <w:rsid w:val="009D5EBF"/>
    <w:rsid w:val="009D64FB"/>
    <w:rsid w:val="009E03FB"/>
    <w:rsid w:val="009E3247"/>
    <w:rsid w:val="009E4FCA"/>
    <w:rsid w:val="009E6D45"/>
    <w:rsid w:val="00A00EE2"/>
    <w:rsid w:val="00A01944"/>
    <w:rsid w:val="00A03109"/>
    <w:rsid w:val="00A0529D"/>
    <w:rsid w:val="00A05C5B"/>
    <w:rsid w:val="00A06F2B"/>
    <w:rsid w:val="00A07804"/>
    <w:rsid w:val="00A105C0"/>
    <w:rsid w:val="00A140E3"/>
    <w:rsid w:val="00A215CB"/>
    <w:rsid w:val="00A25C3D"/>
    <w:rsid w:val="00A2729F"/>
    <w:rsid w:val="00A27506"/>
    <w:rsid w:val="00A329B8"/>
    <w:rsid w:val="00A347DC"/>
    <w:rsid w:val="00A34DE4"/>
    <w:rsid w:val="00A34F5C"/>
    <w:rsid w:val="00A35CE0"/>
    <w:rsid w:val="00A40BE1"/>
    <w:rsid w:val="00A45DB4"/>
    <w:rsid w:val="00A50924"/>
    <w:rsid w:val="00A523DD"/>
    <w:rsid w:val="00A55AD6"/>
    <w:rsid w:val="00A62B3C"/>
    <w:rsid w:val="00A65997"/>
    <w:rsid w:val="00A70346"/>
    <w:rsid w:val="00A7041B"/>
    <w:rsid w:val="00A710DD"/>
    <w:rsid w:val="00A71AAD"/>
    <w:rsid w:val="00A734BE"/>
    <w:rsid w:val="00A74D09"/>
    <w:rsid w:val="00A75851"/>
    <w:rsid w:val="00A80AA4"/>
    <w:rsid w:val="00A85868"/>
    <w:rsid w:val="00A8721C"/>
    <w:rsid w:val="00A9254E"/>
    <w:rsid w:val="00A94A37"/>
    <w:rsid w:val="00A958BA"/>
    <w:rsid w:val="00AA1926"/>
    <w:rsid w:val="00AA1FBE"/>
    <w:rsid w:val="00AA51D6"/>
    <w:rsid w:val="00AB05CF"/>
    <w:rsid w:val="00AB10FE"/>
    <w:rsid w:val="00AB33FD"/>
    <w:rsid w:val="00AB38DF"/>
    <w:rsid w:val="00AB5B0B"/>
    <w:rsid w:val="00AC0BC9"/>
    <w:rsid w:val="00AC7A87"/>
    <w:rsid w:val="00AD2E53"/>
    <w:rsid w:val="00AD6F09"/>
    <w:rsid w:val="00AE232F"/>
    <w:rsid w:val="00AE3F73"/>
    <w:rsid w:val="00AE4F91"/>
    <w:rsid w:val="00AE5CF3"/>
    <w:rsid w:val="00AE5E5E"/>
    <w:rsid w:val="00AE5E8F"/>
    <w:rsid w:val="00AE6FF4"/>
    <w:rsid w:val="00AF0DFB"/>
    <w:rsid w:val="00AF5363"/>
    <w:rsid w:val="00AF562F"/>
    <w:rsid w:val="00B017EF"/>
    <w:rsid w:val="00B04290"/>
    <w:rsid w:val="00B0615A"/>
    <w:rsid w:val="00B065CA"/>
    <w:rsid w:val="00B07264"/>
    <w:rsid w:val="00B17721"/>
    <w:rsid w:val="00B17A7C"/>
    <w:rsid w:val="00B17D83"/>
    <w:rsid w:val="00B20C0C"/>
    <w:rsid w:val="00B22509"/>
    <w:rsid w:val="00B24C0F"/>
    <w:rsid w:val="00B2726D"/>
    <w:rsid w:val="00B3090A"/>
    <w:rsid w:val="00B31636"/>
    <w:rsid w:val="00B330ED"/>
    <w:rsid w:val="00B3388C"/>
    <w:rsid w:val="00B35439"/>
    <w:rsid w:val="00B35E1B"/>
    <w:rsid w:val="00B37DD8"/>
    <w:rsid w:val="00B41E1A"/>
    <w:rsid w:val="00B428E7"/>
    <w:rsid w:val="00B434DE"/>
    <w:rsid w:val="00B44196"/>
    <w:rsid w:val="00B459BC"/>
    <w:rsid w:val="00B467F8"/>
    <w:rsid w:val="00B47845"/>
    <w:rsid w:val="00B51BE4"/>
    <w:rsid w:val="00B52079"/>
    <w:rsid w:val="00B52320"/>
    <w:rsid w:val="00B52CB6"/>
    <w:rsid w:val="00B54652"/>
    <w:rsid w:val="00B5727D"/>
    <w:rsid w:val="00B66479"/>
    <w:rsid w:val="00B71C9F"/>
    <w:rsid w:val="00B71EA8"/>
    <w:rsid w:val="00B725D4"/>
    <w:rsid w:val="00B726F7"/>
    <w:rsid w:val="00B75821"/>
    <w:rsid w:val="00B81000"/>
    <w:rsid w:val="00B821C7"/>
    <w:rsid w:val="00B82A50"/>
    <w:rsid w:val="00B87908"/>
    <w:rsid w:val="00B9108C"/>
    <w:rsid w:val="00B92815"/>
    <w:rsid w:val="00B9320C"/>
    <w:rsid w:val="00B93794"/>
    <w:rsid w:val="00B93A48"/>
    <w:rsid w:val="00B94D04"/>
    <w:rsid w:val="00B95F43"/>
    <w:rsid w:val="00B96D57"/>
    <w:rsid w:val="00BA073F"/>
    <w:rsid w:val="00BA23BA"/>
    <w:rsid w:val="00BA4344"/>
    <w:rsid w:val="00BA4BF1"/>
    <w:rsid w:val="00BB1451"/>
    <w:rsid w:val="00BB2B0B"/>
    <w:rsid w:val="00BB7984"/>
    <w:rsid w:val="00BC00D2"/>
    <w:rsid w:val="00BC0392"/>
    <w:rsid w:val="00BC0762"/>
    <w:rsid w:val="00BC32FB"/>
    <w:rsid w:val="00BC34A9"/>
    <w:rsid w:val="00BC501F"/>
    <w:rsid w:val="00BC7903"/>
    <w:rsid w:val="00BD04FD"/>
    <w:rsid w:val="00BD05F2"/>
    <w:rsid w:val="00BD501B"/>
    <w:rsid w:val="00BD5C20"/>
    <w:rsid w:val="00BE100B"/>
    <w:rsid w:val="00BE2C63"/>
    <w:rsid w:val="00BE5003"/>
    <w:rsid w:val="00BE799E"/>
    <w:rsid w:val="00BF1B61"/>
    <w:rsid w:val="00BF58CF"/>
    <w:rsid w:val="00BF6234"/>
    <w:rsid w:val="00BF7AA9"/>
    <w:rsid w:val="00C0031B"/>
    <w:rsid w:val="00C01CC0"/>
    <w:rsid w:val="00C06665"/>
    <w:rsid w:val="00C10488"/>
    <w:rsid w:val="00C106C4"/>
    <w:rsid w:val="00C12503"/>
    <w:rsid w:val="00C14187"/>
    <w:rsid w:val="00C149C8"/>
    <w:rsid w:val="00C1528F"/>
    <w:rsid w:val="00C176FD"/>
    <w:rsid w:val="00C207FF"/>
    <w:rsid w:val="00C25F0F"/>
    <w:rsid w:val="00C263E3"/>
    <w:rsid w:val="00C26A6B"/>
    <w:rsid w:val="00C2749F"/>
    <w:rsid w:val="00C32AC4"/>
    <w:rsid w:val="00C35C7A"/>
    <w:rsid w:val="00C36863"/>
    <w:rsid w:val="00C409E3"/>
    <w:rsid w:val="00C42F08"/>
    <w:rsid w:val="00C44D11"/>
    <w:rsid w:val="00C46754"/>
    <w:rsid w:val="00C47B1C"/>
    <w:rsid w:val="00C47F1C"/>
    <w:rsid w:val="00C50DE4"/>
    <w:rsid w:val="00C51406"/>
    <w:rsid w:val="00C54CE7"/>
    <w:rsid w:val="00C557E7"/>
    <w:rsid w:val="00C56434"/>
    <w:rsid w:val="00C600FD"/>
    <w:rsid w:val="00C610BB"/>
    <w:rsid w:val="00C64873"/>
    <w:rsid w:val="00C654AB"/>
    <w:rsid w:val="00C65553"/>
    <w:rsid w:val="00C67246"/>
    <w:rsid w:val="00C71213"/>
    <w:rsid w:val="00C729CB"/>
    <w:rsid w:val="00C75748"/>
    <w:rsid w:val="00C800A4"/>
    <w:rsid w:val="00C80F8E"/>
    <w:rsid w:val="00C8109A"/>
    <w:rsid w:val="00C81487"/>
    <w:rsid w:val="00C85748"/>
    <w:rsid w:val="00C92441"/>
    <w:rsid w:val="00C95421"/>
    <w:rsid w:val="00C9756D"/>
    <w:rsid w:val="00CA0132"/>
    <w:rsid w:val="00CA0C1E"/>
    <w:rsid w:val="00CA22A6"/>
    <w:rsid w:val="00CB0E4D"/>
    <w:rsid w:val="00CB1635"/>
    <w:rsid w:val="00CB2148"/>
    <w:rsid w:val="00CB4906"/>
    <w:rsid w:val="00CB60CB"/>
    <w:rsid w:val="00CC1AEB"/>
    <w:rsid w:val="00CC4ED2"/>
    <w:rsid w:val="00CC576E"/>
    <w:rsid w:val="00CC5F59"/>
    <w:rsid w:val="00CD2C06"/>
    <w:rsid w:val="00CD310E"/>
    <w:rsid w:val="00CE0C56"/>
    <w:rsid w:val="00CE142D"/>
    <w:rsid w:val="00CE4E3B"/>
    <w:rsid w:val="00CF25D9"/>
    <w:rsid w:val="00CF5BE4"/>
    <w:rsid w:val="00D10FAC"/>
    <w:rsid w:val="00D154E5"/>
    <w:rsid w:val="00D1785E"/>
    <w:rsid w:val="00D209B2"/>
    <w:rsid w:val="00D24E57"/>
    <w:rsid w:val="00D25271"/>
    <w:rsid w:val="00D252AF"/>
    <w:rsid w:val="00D26904"/>
    <w:rsid w:val="00D312BD"/>
    <w:rsid w:val="00D33C01"/>
    <w:rsid w:val="00D375E6"/>
    <w:rsid w:val="00D4393F"/>
    <w:rsid w:val="00D51D63"/>
    <w:rsid w:val="00D53619"/>
    <w:rsid w:val="00D55E6C"/>
    <w:rsid w:val="00D56040"/>
    <w:rsid w:val="00D61ED6"/>
    <w:rsid w:val="00D63700"/>
    <w:rsid w:val="00D63F4C"/>
    <w:rsid w:val="00D6468F"/>
    <w:rsid w:val="00D7179D"/>
    <w:rsid w:val="00D77684"/>
    <w:rsid w:val="00D80FC7"/>
    <w:rsid w:val="00D8220B"/>
    <w:rsid w:val="00D8394A"/>
    <w:rsid w:val="00D85510"/>
    <w:rsid w:val="00D85CCF"/>
    <w:rsid w:val="00D9070D"/>
    <w:rsid w:val="00D92BB1"/>
    <w:rsid w:val="00D93188"/>
    <w:rsid w:val="00D93FE4"/>
    <w:rsid w:val="00D94197"/>
    <w:rsid w:val="00D95035"/>
    <w:rsid w:val="00D9575A"/>
    <w:rsid w:val="00DA00BC"/>
    <w:rsid w:val="00DA13C6"/>
    <w:rsid w:val="00DA25AD"/>
    <w:rsid w:val="00DA3E73"/>
    <w:rsid w:val="00DA5CD8"/>
    <w:rsid w:val="00DA65E6"/>
    <w:rsid w:val="00DA6C2C"/>
    <w:rsid w:val="00DB0111"/>
    <w:rsid w:val="00DB37CB"/>
    <w:rsid w:val="00DB63FC"/>
    <w:rsid w:val="00DB7024"/>
    <w:rsid w:val="00DB7F4A"/>
    <w:rsid w:val="00DC0561"/>
    <w:rsid w:val="00DC3D89"/>
    <w:rsid w:val="00DC601D"/>
    <w:rsid w:val="00DD5B7A"/>
    <w:rsid w:val="00DD7D2B"/>
    <w:rsid w:val="00DE0B9D"/>
    <w:rsid w:val="00DE219A"/>
    <w:rsid w:val="00DE3409"/>
    <w:rsid w:val="00DE34A0"/>
    <w:rsid w:val="00DE69D2"/>
    <w:rsid w:val="00DF0DB6"/>
    <w:rsid w:val="00DF1685"/>
    <w:rsid w:val="00DF4DBF"/>
    <w:rsid w:val="00DF7245"/>
    <w:rsid w:val="00E07D9A"/>
    <w:rsid w:val="00E115DE"/>
    <w:rsid w:val="00E147BD"/>
    <w:rsid w:val="00E21C2D"/>
    <w:rsid w:val="00E227F4"/>
    <w:rsid w:val="00E2552F"/>
    <w:rsid w:val="00E27E79"/>
    <w:rsid w:val="00E27F18"/>
    <w:rsid w:val="00E34C4E"/>
    <w:rsid w:val="00E35BCD"/>
    <w:rsid w:val="00E369A2"/>
    <w:rsid w:val="00E40450"/>
    <w:rsid w:val="00E43062"/>
    <w:rsid w:val="00E43FED"/>
    <w:rsid w:val="00E45089"/>
    <w:rsid w:val="00E453CF"/>
    <w:rsid w:val="00E47A3C"/>
    <w:rsid w:val="00E47D2E"/>
    <w:rsid w:val="00E566EB"/>
    <w:rsid w:val="00E57D56"/>
    <w:rsid w:val="00E60C25"/>
    <w:rsid w:val="00E63983"/>
    <w:rsid w:val="00E70B87"/>
    <w:rsid w:val="00E71EBF"/>
    <w:rsid w:val="00E73165"/>
    <w:rsid w:val="00E81B0F"/>
    <w:rsid w:val="00E83285"/>
    <w:rsid w:val="00E85235"/>
    <w:rsid w:val="00E85EFA"/>
    <w:rsid w:val="00E9035D"/>
    <w:rsid w:val="00E9220D"/>
    <w:rsid w:val="00E955B7"/>
    <w:rsid w:val="00EA13BA"/>
    <w:rsid w:val="00EA6133"/>
    <w:rsid w:val="00EA7D85"/>
    <w:rsid w:val="00EB15D0"/>
    <w:rsid w:val="00EB1FE4"/>
    <w:rsid w:val="00EC0EF9"/>
    <w:rsid w:val="00EC2825"/>
    <w:rsid w:val="00EC3366"/>
    <w:rsid w:val="00EC3EB5"/>
    <w:rsid w:val="00EC415A"/>
    <w:rsid w:val="00EC6E2B"/>
    <w:rsid w:val="00ED15E1"/>
    <w:rsid w:val="00ED1ED2"/>
    <w:rsid w:val="00ED4CA1"/>
    <w:rsid w:val="00EE0B2A"/>
    <w:rsid w:val="00EE1F2E"/>
    <w:rsid w:val="00EE2249"/>
    <w:rsid w:val="00EE2583"/>
    <w:rsid w:val="00EF1F4F"/>
    <w:rsid w:val="00F01B69"/>
    <w:rsid w:val="00F03589"/>
    <w:rsid w:val="00F06841"/>
    <w:rsid w:val="00F07AF9"/>
    <w:rsid w:val="00F11BCC"/>
    <w:rsid w:val="00F123C9"/>
    <w:rsid w:val="00F1494F"/>
    <w:rsid w:val="00F159BC"/>
    <w:rsid w:val="00F15B16"/>
    <w:rsid w:val="00F205EF"/>
    <w:rsid w:val="00F22845"/>
    <w:rsid w:val="00F232D2"/>
    <w:rsid w:val="00F25AAC"/>
    <w:rsid w:val="00F27634"/>
    <w:rsid w:val="00F27E44"/>
    <w:rsid w:val="00F33F74"/>
    <w:rsid w:val="00F40E7E"/>
    <w:rsid w:val="00F41478"/>
    <w:rsid w:val="00F43240"/>
    <w:rsid w:val="00F45A14"/>
    <w:rsid w:val="00F45E15"/>
    <w:rsid w:val="00F46C54"/>
    <w:rsid w:val="00F471AC"/>
    <w:rsid w:val="00F55231"/>
    <w:rsid w:val="00F62D99"/>
    <w:rsid w:val="00F658FB"/>
    <w:rsid w:val="00F65ADC"/>
    <w:rsid w:val="00F70194"/>
    <w:rsid w:val="00F7030D"/>
    <w:rsid w:val="00F71B94"/>
    <w:rsid w:val="00F75505"/>
    <w:rsid w:val="00F75D09"/>
    <w:rsid w:val="00F8065E"/>
    <w:rsid w:val="00F82305"/>
    <w:rsid w:val="00F82A62"/>
    <w:rsid w:val="00F912E4"/>
    <w:rsid w:val="00F93A28"/>
    <w:rsid w:val="00F96D14"/>
    <w:rsid w:val="00F971E1"/>
    <w:rsid w:val="00FA0765"/>
    <w:rsid w:val="00FA0A73"/>
    <w:rsid w:val="00FA0C00"/>
    <w:rsid w:val="00FA3ADD"/>
    <w:rsid w:val="00FA4543"/>
    <w:rsid w:val="00FB2E66"/>
    <w:rsid w:val="00FB3DAE"/>
    <w:rsid w:val="00FD42E9"/>
    <w:rsid w:val="00FE0849"/>
    <w:rsid w:val="00FE358D"/>
    <w:rsid w:val="00FE4A02"/>
    <w:rsid w:val="00FE5307"/>
    <w:rsid w:val="00FE58B2"/>
    <w:rsid w:val="00FE5E19"/>
    <w:rsid w:val="00FF0F52"/>
    <w:rsid w:val="00FF35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C2D7B8"/>
  <w15:docId w15:val="{E542AFE9-06E3-4702-B20D-978DDB7D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494"/>
    <w:pPr>
      <w:jc w:val="center"/>
    </w:pPr>
    <w:rPr>
      <w:sz w:val="24"/>
      <w:szCs w:val="24"/>
    </w:rPr>
  </w:style>
  <w:style w:type="paragraph" w:styleId="1">
    <w:name w:val="heading 1"/>
    <w:basedOn w:val="a"/>
    <w:next w:val="a"/>
    <w:qFormat/>
    <w:rsid w:val="00595EA4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eastAsia="en-US"/>
    </w:rPr>
  </w:style>
  <w:style w:type="paragraph" w:styleId="2">
    <w:name w:val="heading 2"/>
    <w:basedOn w:val="a"/>
    <w:next w:val="a"/>
    <w:qFormat/>
    <w:rsid w:val="00595EA4"/>
    <w:pPr>
      <w:keepNext/>
      <w:spacing w:before="240" w:after="60"/>
      <w:outlineLvl w:val="1"/>
    </w:pPr>
    <w:rPr>
      <w:rFonts w:ascii="Arial" w:hAnsi="Arial"/>
      <w:b/>
      <w:i/>
      <w:szCs w:val="20"/>
      <w:lang w:eastAsia="en-US"/>
    </w:rPr>
  </w:style>
  <w:style w:type="paragraph" w:styleId="3">
    <w:name w:val="heading 3"/>
    <w:basedOn w:val="a"/>
    <w:next w:val="a"/>
    <w:qFormat/>
    <w:rsid w:val="00693C49"/>
    <w:pPr>
      <w:keepNext/>
      <w:spacing w:before="240" w:after="60"/>
      <w:outlineLvl w:val="2"/>
    </w:pPr>
    <w:rPr>
      <w:rFonts w:ascii="Arial" w:hAnsi="Arial"/>
      <w:szCs w:val="20"/>
      <w:lang w:eastAsia="en-US"/>
    </w:rPr>
  </w:style>
  <w:style w:type="paragraph" w:styleId="4">
    <w:name w:val="heading 4"/>
    <w:basedOn w:val="a"/>
    <w:next w:val="a"/>
    <w:qFormat/>
    <w:rsid w:val="00595EA4"/>
    <w:pPr>
      <w:keepNext/>
      <w:spacing w:line="240" w:lineRule="atLeast"/>
      <w:outlineLvl w:val="3"/>
    </w:pPr>
    <w:rPr>
      <w:szCs w:val="20"/>
      <w:lang w:eastAsia="en-US"/>
    </w:rPr>
  </w:style>
  <w:style w:type="paragraph" w:styleId="5">
    <w:name w:val="heading 5"/>
    <w:basedOn w:val="a"/>
    <w:next w:val="a"/>
    <w:qFormat/>
    <w:rsid w:val="00595EA4"/>
    <w:pPr>
      <w:keepNext/>
      <w:spacing w:line="240" w:lineRule="atLeast"/>
      <w:ind w:right="85"/>
      <w:outlineLvl w:val="4"/>
    </w:pPr>
    <w:rPr>
      <w:szCs w:val="20"/>
      <w:lang w:eastAsia="en-US"/>
    </w:rPr>
  </w:style>
  <w:style w:type="paragraph" w:styleId="6">
    <w:name w:val="heading 6"/>
    <w:basedOn w:val="a"/>
    <w:next w:val="a"/>
    <w:qFormat/>
    <w:rsid w:val="00595EA4"/>
    <w:pPr>
      <w:keepNext/>
      <w:spacing w:line="240" w:lineRule="atLeast"/>
      <w:outlineLvl w:val="5"/>
    </w:pPr>
    <w:rPr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74D09"/>
    <w:pPr>
      <w:tabs>
        <w:tab w:val="center" w:pos="4677"/>
        <w:tab w:val="right" w:pos="9355"/>
      </w:tabs>
    </w:pPr>
  </w:style>
  <w:style w:type="paragraph" w:styleId="a4">
    <w:name w:val="footer"/>
    <w:basedOn w:val="a"/>
    <w:link w:val="a5"/>
    <w:uiPriority w:val="99"/>
    <w:rsid w:val="00A74D09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4B0E39"/>
  </w:style>
  <w:style w:type="paragraph" w:customStyle="1" w:styleId="Twordizme">
    <w:name w:val="Tword_izme"/>
    <w:basedOn w:val="a"/>
    <w:link w:val="TwordizmeChar"/>
    <w:rsid w:val="00F22845"/>
    <w:rPr>
      <w:rFonts w:ascii="ISOCPEUR" w:hAnsi="ISOCPEUR"/>
      <w:i/>
      <w:sz w:val="18"/>
    </w:rPr>
  </w:style>
  <w:style w:type="character" w:customStyle="1" w:styleId="TwordizmeChar">
    <w:name w:val="Tword_izme Char"/>
    <w:basedOn w:val="a0"/>
    <w:link w:val="Twordizme"/>
    <w:rsid w:val="00F22845"/>
    <w:rPr>
      <w:rFonts w:ascii="ISOCPEUR" w:hAnsi="ISOCPEUR"/>
      <w:i/>
      <w:sz w:val="18"/>
      <w:szCs w:val="24"/>
      <w:lang w:val="ru-RU" w:eastAsia="ru-RU" w:bidi="ar-SA"/>
    </w:rPr>
  </w:style>
  <w:style w:type="paragraph" w:customStyle="1" w:styleId="Twordfami">
    <w:name w:val="Tword_fami"/>
    <w:basedOn w:val="a"/>
    <w:link w:val="Twordfami0"/>
    <w:rsid w:val="00D55E6C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basedOn w:val="a0"/>
    <w:rsid w:val="0069384D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"/>
    <w:link w:val="TworddateChar"/>
    <w:rsid w:val="00E83285"/>
    <w:rPr>
      <w:rFonts w:ascii="ISOCPEUR" w:hAnsi="ISOCPEUR"/>
      <w:i/>
      <w:sz w:val="16"/>
    </w:rPr>
  </w:style>
  <w:style w:type="character" w:customStyle="1" w:styleId="TworddateChar">
    <w:name w:val="Tword_date Char"/>
    <w:basedOn w:val="a0"/>
    <w:link w:val="Tworddate"/>
    <w:rsid w:val="00E83285"/>
    <w:rPr>
      <w:rFonts w:ascii="ISOCPEUR" w:hAnsi="ISOCPEUR"/>
      <w:i/>
      <w:sz w:val="16"/>
      <w:szCs w:val="24"/>
      <w:lang w:val="ru-RU" w:eastAsia="ru-RU" w:bidi="ar-SA"/>
    </w:rPr>
  </w:style>
  <w:style w:type="character" w:customStyle="1" w:styleId="TwordcopyformatChar">
    <w:name w:val="Tword_copy_format Char"/>
    <w:basedOn w:val="a0"/>
    <w:link w:val="Twordcopyformat"/>
    <w:rsid w:val="0069384D"/>
    <w:rPr>
      <w:rFonts w:ascii="ISOCPEUR" w:hAnsi="ISOCPEUR" w:cs="Arial"/>
      <w:i/>
      <w:sz w:val="22"/>
      <w:lang w:val="ru-RU" w:eastAsia="ru-RU" w:bidi="ar-SA"/>
    </w:rPr>
  </w:style>
  <w:style w:type="paragraph" w:customStyle="1" w:styleId="Twordcopyformat">
    <w:name w:val="Tword_copy_format"/>
    <w:basedOn w:val="a"/>
    <w:link w:val="TwordcopyformatChar"/>
    <w:rsid w:val="00E83285"/>
    <w:rPr>
      <w:rFonts w:ascii="ISOCPEUR" w:hAnsi="ISOCPEUR" w:cs="Arial"/>
      <w:i/>
      <w:sz w:val="22"/>
      <w:szCs w:val="20"/>
    </w:rPr>
  </w:style>
  <w:style w:type="paragraph" w:customStyle="1" w:styleId="Twordaddfielddate">
    <w:name w:val="Tword_add_field_date"/>
    <w:basedOn w:val="a"/>
    <w:rsid w:val="00E83285"/>
    <w:pPr>
      <w:jc w:val="right"/>
    </w:pPr>
    <w:rPr>
      <w:rFonts w:ascii="ISOCPEUR" w:hAnsi="ISOCPEUR"/>
      <w:i/>
      <w:sz w:val="22"/>
    </w:rPr>
  </w:style>
  <w:style w:type="paragraph" w:customStyle="1" w:styleId="Twordoboz">
    <w:name w:val="Tword_oboz"/>
    <w:basedOn w:val="a"/>
    <w:rsid w:val="008303B1"/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"/>
    <w:rsid w:val="00725535"/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"/>
    <w:rsid w:val="00A74D09"/>
    <w:rPr>
      <w:rFonts w:ascii="Arial" w:hAnsi="Arial"/>
      <w:i/>
      <w:sz w:val="18"/>
    </w:rPr>
  </w:style>
  <w:style w:type="paragraph" w:customStyle="1" w:styleId="Twordnormal">
    <w:name w:val="Tword_normal"/>
    <w:basedOn w:val="a"/>
    <w:link w:val="Twordnormal0"/>
    <w:rsid w:val="00A74D09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normal0">
    <w:name w:val="Tword_normal Знак"/>
    <w:basedOn w:val="a0"/>
    <w:link w:val="Twordnormal"/>
    <w:rsid w:val="00676AD9"/>
    <w:rPr>
      <w:rFonts w:ascii="ISOCPEUR" w:hAnsi="ISOCPEUR"/>
      <w:i/>
      <w:sz w:val="28"/>
      <w:szCs w:val="24"/>
      <w:lang w:val="ru-RU" w:eastAsia="ru-RU" w:bidi="ar-SA"/>
    </w:rPr>
  </w:style>
  <w:style w:type="paragraph" w:customStyle="1" w:styleId="Twordfirm">
    <w:name w:val="Tword_firm"/>
    <w:basedOn w:val="a"/>
    <w:link w:val="TwordfirmCharChar"/>
    <w:rsid w:val="008303B1"/>
    <w:rPr>
      <w:rFonts w:ascii="ISOCPEUR" w:hAnsi="ISOCPEUR" w:cs="Arial"/>
      <w:i/>
    </w:rPr>
  </w:style>
  <w:style w:type="character" w:customStyle="1" w:styleId="TwordfirmCharChar">
    <w:name w:val="Tword_firm Char Char"/>
    <w:basedOn w:val="a0"/>
    <w:link w:val="Twordfirm"/>
    <w:rsid w:val="008303B1"/>
    <w:rPr>
      <w:rFonts w:ascii="ISOCPEUR" w:hAnsi="ISOCPEUR" w:cs="Arial"/>
      <w:i/>
      <w:sz w:val="24"/>
      <w:szCs w:val="24"/>
      <w:lang w:val="ru-RU" w:eastAsia="ru-RU" w:bidi="ar-SA"/>
    </w:rPr>
  </w:style>
  <w:style w:type="paragraph" w:customStyle="1" w:styleId="Twordlitlistlistov">
    <w:name w:val="Tword_lit_list_listov"/>
    <w:basedOn w:val="a"/>
    <w:rsid w:val="008303B1"/>
    <w:pPr>
      <w:widowControl w:val="0"/>
      <w:adjustRightInd w:val="0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8303B1"/>
    <w:rPr>
      <w:sz w:val="24"/>
      <w:lang w:val="en-US"/>
    </w:rPr>
  </w:style>
  <w:style w:type="paragraph" w:customStyle="1" w:styleId="Twordlitera">
    <w:name w:val="Tword_litera"/>
    <w:basedOn w:val="Twordlitlistlistov"/>
    <w:rsid w:val="008303B1"/>
    <w:rPr>
      <w:sz w:val="18"/>
    </w:rPr>
  </w:style>
  <w:style w:type="paragraph" w:customStyle="1" w:styleId="Twordaddfieldtext">
    <w:name w:val="Tword_add_field_text"/>
    <w:basedOn w:val="a"/>
    <w:rsid w:val="008303B1"/>
    <w:pPr>
      <w:widowControl w:val="0"/>
      <w:adjustRightInd w:val="0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"/>
    <w:rsid w:val="008303B1"/>
    <w:pPr>
      <w:widowControl w:val="0"/>
      <w:adjustRightInd w:val="0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"/>
    <w:rsid w:val="008303B1"/>
    <w:rPr>
      <w:rFonts w:ascii="ISOCPEUR" w:hAnsi="ISOCPEUR" w:cs="Arial"/>
      <w:i/>
      <w:sz w:val="20"/>
      <w:szCs w:val="20"/>
      <w:lang w:val="en-US"/>
    </w:rPr>
  </w:style>
  <w:style w:type="character" w:styleId="a7">
    <w:name w:val="Hyperlink"/>
    <w:basedOn w:val="a0"/>
    <w:uiPriority w:val="99"/>
    <w:rsid w:val="00676AD9"/>
    <w:rPr>
      <w:color w:val="0000FF"/>
      <w:u w:val="single"/>
    </w:rPr>
  </w:style>
  <w:style w:type="paragraph" w:customStyle="1" w:styleId="TwordLRheads">
    <w:name w:val="Tword_LR_heads"/>
    <w:basedOn w:val="a"/>
    <w:rsid w:val="00676AD9"/>
    <w:pPr>
      <w:widowControl w:val="0"/>
      <w:adjustRightInd w:val="0"/>
      <w:spacing w:line="360" w:lineRule="atLeast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676AD9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676AD9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styleId="20">
    <w:name w:val="Body Text Indent 2"/>
    <w:basedOn w:val="a"/>
    <w:rsid w:val="00693C49"/>
    <w:pPr>
      <w:spacing w:line="240" w:lineRule="atLeast"/>
      <w:ind w:firstLine="567"/>
    </w:pPr>
    <w:rPr>
      <w:szCs w:val="20"/>
      <w:lang w:eastAsia="en-US"/>
    </w:rPr>
  </w:style>
  <w:style w:type="paragraph" w:styleId="a8">
    <w:name w:val="Body Text"/>
    <w:basedOn w:val="a"/>
    <w:rsid w:val="00693C49"/>
    <w:rPr>
      <w:szCs w:val="20"/>
      <w:lang w:eastAsia="en-US"/>
    </w:rPr>
  </w:style>
  <w:style w:type="paragraph" w:styleId="a9">
    <w:name w:val="Body Text Indent"/>
    <w:basedOn w:val="a"/>
    <w:rsid w:val="00595EA4"/>
    <w:pPr>
      <w:spacing w:after="120"/>
      <w:ind w:left="283"/>
    </w:pPr>
  </w:style>
  <w:style w:type="paragraph" w:styleId="30">
    <w:name w:val="Body Text Indent 3"/>
    <w:basedOn w:val="a"/>
    <w:rsid w:val="00595EA4"/>
    <w:pPr>
      <w:spacing w:after="120"/>
      <w:ind w:left="283"/>
    </w:pPr>
    <w:rPr>
      <w:sz w:val="16"/>
      <w:szCs w:val="16"/>
    </w:rPr>
  </w:style>
  <w:style w:type="paragraph" w:styleId="21">
    <w:name w:val="Body Text 2"/>
    <w:basedOn w:val="a"/>
    <w:rsid w:val="00595EA4"/>
    <w:pPr>
      <w:spacing w:after="120" w:line="480" w:lineRule="auto"/>
    </w:pPr>
  </w:style>
  <w:style w:type="paragraph" w:customStyle="1" w:styleId="Heading">
    <w:name w:val="Heading"/>
    <w:rsid w:val="00595EA4"/>
    <w:pPr>
      <w:autoSpaceDE w:val="0"/>
      <w:autoSpaceDN w:val="0"/>
      <w:adjustRightInd w:val="0"/>
      <w:jc w:val="center"/>
    </w:pPr>
    <w:rPr>
      <w:rFonts w:ascii="Arial" w:hAnsi="Arial" w:cs="Arial"/>
      <w:b/>
      <w:bCs/>
      <w:sz w:val="24"/>
      <w:szCs w:val="22"/>
      <w:lang w:eastAsia="en-US"/>
    </w:rPr>
  </w:style>
  <w:style w:type="table" w:styleId="aa">
    <w:name w:val="Table Grid"/>
    <w:basedOn w:val="a1"/>
    <w:rsid w:val="00595E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basedOn w:val="a"/>
    <w:link w:val="ac"/>
    <w:rsid w:val="00595EA4"/>
    <w:rPr>
      <w:rFonts w:ascii="Courier New" w:hAnsi="Courier New"/>
      <w:sz w:val="20"/>
      <w:szCs w:val="20"/>
      <w:lang w:val="en-US" w:eastAsia="en-US"/>
    </w:rPr>
  </w:style>
  <w:style w:type="character" w:styleId="ad">
    <w:name w:val="FollowedHyperlink"/>
    <w:basedOn w:val="a0"/>
    <w:rsid w:val="00595EA4"/>
    <w:rPr>
      <w:color w:val="800080"/>
      <w:u w:val="single"/>
    </w:rPr>
  </w:style>
  <w:style w:type="paragraph" w:styleId="ae">
    <w:name w:val="Normal (Web)"/>
    <w:basedOn w:val="a"/>
    <w:uiPriority w:val="99"/>
    <w:rsid w:val="00595EA4"/>
    <w:pPr>
      <w:spacing w:before="100" w:beforeAutospacing="1" w:after="100" w:afterAutospacing="1"/>
    </w:pPr>
    <w:rPr>
      <w:sz w:val="20"/>
      <w:szCs w:val="20"/>
      <w:lang w:val="en-US" w:eastAsia="en-US"/>
    </w:rPr>
  </w:style>
  <w:style w:type="paragraph" w:styleId="af">
    <w:name w:val="Subtitle"/>
    <w:basedOn w:val="a"/>
    <w:qFormat/>
    <w:rsid w:val="00595EA4"/>
    <w:pPr>
      <w:spacing w:after="60"/>
      <w:outlineLvl w:val="1"/>
    </w:pPr>
    <w:rPr>
      <w:rFonts w:ascii="Arial" w:hAnsi="Arial" w:cs="Arial"/>
      <w:lang w:eastAsia="en-US"/>
    </w:rPr>
  </w:style>
  <w:style w:type="character" w:customStyle="1" w:styleId="Twordfami0">
    <w:name w:val="Tword_fami Знак"/>
    <w:basedOn w:val="a0"/>
    <w:link w:val="Twordfami"/>
    <w:rsid w:val="00C85748"/>
    <w:rPr>
      <w:rFonts w:ascii="ISOCPEUR" w:hAnsi="ISOCPEUR" w:cs="Arial"/>
      <w:i/>
      <w:sz w:val="22"/>
      <w:lang w:val="ru-RU" w:eastAsia="ru-RU" w:bidi="ar-SA"/>
    </w:rPr>
  </w:style>
  <w:style w:type="paragraph" w:styleId="31">
    <w:name w:val="Body Text 3"/>
    <w:basedOn w:val="a"/>
    <w:link w:val="32"/>
    <w:rsid w:val="00DA00BC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DA00BC"/>
    <w:rPr>
      <w:sz w:val="16"/>
      <w:szCs w:val="16"/>
    </w:rPr>
  </w:style>
  <w:style w:type="character" w:customStyle="1" w:styleId="ac">
    <w:name w:val="Текст Знак"/>
    <w:basedOn w:val="a0"/>
    <w:link w:val="ab"/>
    <w:rsid w:val="00DA00BC"/>
    <w:rPr>
      <w:rFonts w:ascii="Courier New" w:hAnsi="Courier New"/>
      <w:lang w:val="en-US" w:eastAsia="en-US"/>
    </w:rPr>
  </w:style>
  <w:style w:type="paragraph" w:customStyle="1" w:styleId="af0">
    <w:name w:val="Просто текст"/>
    <w:basedOn w:val="a"/>
    <w:rsid w:val="00DA00BC"/>
    <w:pPr>
      <w:spacing w:line="360" w:lineRule="auto"/>
      <w:ind w:left="454" w:right="284" w:firstLine="720"/>
      <w:jc w:val="both"/>
    </w:pPr>
    <w:rPr>
      <w:rFonts w:ascii="GOST type B" w:hAnsi="GOST type B"/>
      <w:i/>
      <w:iCs/>
      <w:szCs w:val="20"/>
    </w:rPr>
  </w:style>
  <w:style w:type="character" w:customStyle="1" w:styleId="a5">
    <w:name w:val="Нижний колонтитул Знак"/>
    <w:basedOn w:val="a0"/>
    <w:link w:val="a4"/>
    <w:uiPriority w:val="99"/>
    <w:rsid w:val="006B4477"/>
    <w:rPr>
      <w:sz w:val="24"/>
      <w:szCs w:val="24"/>
    </w:rPr>
  </w:style>
  <w:style w:type="paragraph" w:styleId="af1">
    <w:name w:val="Balloon Text"/>
    <w:basedOn w:val="a"/>
    <w:link w:val="af2"/>
    <w:rsid w:val="001C2622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1C2622"/>
    <w:rPr>
      <w:rFonts w:ascii="Tahoma" w:hAnsi="Tahoma" w:cs="Tahoma"/>
      <w:sz w:val="16"/>
      <w:szCs w:val="16"/>
    </w:rPr>
  </w:style>
  <w:style w:type="character" w:styleId="af3">
    <w:name w:val="annotation reference"/>
    <w:basedOn w:val="a0"/>
    <w:semiHidden/>
    <w:unhideWhenUsed/>
    <w:rsid w:val="00A25C3D"/>
    <w:rPr>
      <w:sz w:val="16"/>
      <w:szCs w:val="16"/>
    </w:rPr>
  </w:style>
  <w:style w:type="paragraph" w:styleId="af4">
    <w:name w:val="annotation text"/>
    <w:basedOn w:val="a"/>
    <w:link w:val="af5"/>
    <w:semiHidden/>
    <w:unhideWhenUsed/>
    <w:rsid w:val="00A25C3D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semiHidden/>
    <w:rsid w:val="00A25C3D"/>
  </w:style>
  <w:style w:type="paragraph" w:styleId="af6">
    <w:name w:val="annotation subject"/>
    <w:basedOn w:val="af4"/>
    <w:next w:val="af4"/>
    <w:link w:val="af7"/>
    <w:semiHidden/>
    <w:unhideWhenUsed/>
    <w:rsid w:val="00A25C3D"/>
    <w:rPr>
      <w:b/>
      <w:bCs/>
    </w:rPr>
  </w:style>
  <w:style w:type="character" w:customStyle="1" w:styleId="af7">
    <w:name w:val="Тема примечания Знак"/>
    <w:basedOn w:val="af5"/>
    <w:link w:val="af6"/>
    <w:semiHidden/>
    <w:rsid w:val="00A25C3D"/>
    <w:rPr>
      <w:b/>
      <w:bCs/>
    </w:rPr>
  </w:style>
  <w:style w:type="paragraph" w:styleId="af8">
    <w:name w:val="List Paragraph"/>
    <w:basedOn w:val="a"/>
    <w:uiPriority w:val="34"/>
    <w:qFormat/>
    <w:rsid w:val="00CB1635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B35E1B"/>
    <w:rPr>
      <w:i/>
      <w:iCs/>
      <w:color w:val="4F81BD" w:themeColor="accent1"/>
    </w:rPr>
  </w:style>
  <w:style w:type="character" w:customStyle="1" w:styleId="searchresult">
    <w:name w:val="search_result"/>
    <w:basedOn w:val="a0"/>
    <w:rsid w:val="00A523DD"/>
  </w:style>
  <w:style w:type="character" w:customStyle="1" w:styleId="UnresolvedMention">
    <w:name w:val="Unresolved Mention"/>
    <w:basedOn w:val="a0"/>
    <w:uiPriority w:val="99"/>
    <w:semiHidden/>
    <w:unhideWhenUsed/>
    <w:rsid w:val="002A4C2C"/>
    <w:rPr>
      <w:color w:val="605E5C"/>
      <w:shd w:val="clear" w:color="auto" w:fill="E1DFDD"/>
    </w:rPr>
  </w:style>
  <w:style w:type="paragraph" w:styleId="afa">
    <w:name w:val="TOC Heading"/>
    <w:basedOn w:val="1"/>
    <w:next w:val="a"/>
    <w:uiPriority w:val="39"/>
    <w:unhideWhenUsed/>
    <w:qFormat/>
    <w:rsid w:val="00C14187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ru-RU"/>
    </w:rPr>
  </w:style>
  <w:style w:type="character" w:styleId="afb">
    <w:name w:val="Emphasis"/>
    <w:basedOn w:val="a0"/>
    <w:qFormat/>
    <w:rsid w:val="00C14187"/>
    <w:rPr>
      <w:i/>
      <w:iCs/>
    </w:rPr>
  </w:style>
  <w:style w:type="paragraph" w:styleId="7">
    <w:name w:val="toc 7"/>
    <w:basedOn w:val="a"/>
    <w:next w:val="a"/>
    <w:autoRedefine/>
    <w:semiHidden/>
    <w:unhideWhenUsed/>
    <w:rsid w:val="00C14187"/>
    <w:pPr>
      <w:spacing w:after="100"/>
      <w:ind w:left="1440"/>
    </w:pPr>
  </w:style>
  <w:style w:type="paragraph" w:styleId="10">
    <w:name w:val="toc 1"/>
    <w:basedOn w:val="a"/>
    <w:next w:val="a"/>
    <w:autoRedefine/>
    <w:uiPriority w:val="39"/>
    <w:unhideWhenUsed/>
    <w:rsid w:val="007256DC"/>
    <w:pPr>
      <w:tabs>
        <w:tab w:val="left" w:pos="1100"/>
        <w:tab w:val="right" w:leader="dot" w:pos="9911"/>
      </w:tabs>
      <w:spacing w:after="100"/>
      <w:jc w:val="left"/>
    </w:pPr>
  </w:style>
  <w:style w:type="paragraph" w:styleId="afc">
    <w:name w:val="Title"/>
    <w:basedOn w:val="a"/>
    <w:next w:val="a"/>
    <w:link w:val="afd"/>
    <w:qFormat/>
    <w:rsid w:val="00C141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0"/>
    <w:link w:val="afc"/>
    <w:rsid w:val="00C1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2">
    <w:name w:val="toc 2"/>
    <w:basedOn w:val="a"/>
    <w:next w:val="a"/>
    <w:autoRedefine/>
    <w:uiPriority w:val="39"/>
    <w:unhideWhenUsed/>
    <w:rsid w:val="00C14187"/>
    <w:pPr>
      <w:spacing w:after="100"/>
      <w:ind w:left="240"/>
    </w:pPr>
  </w:style>
  <w:style w:type="paragraph" w:customStyle="1" w:styleId="afe">
    <w:name w:val="Подзаголовки ТЧ"/>
    <w:basedOn w:val="af8"/>
    <w:qFormat/>
    <w:rsid w:val="003C3D1A"/>
    <w:pPr>
      <w:spacing w:before="480" w:after="240" w:line="276" w:lineRule="auto"/>
      <w:ind w:hanging="360"/>
      <w:jc w:val="both"/>
    </w:pPr>
    <w:rPr>
      <w:b/>
    </w:rPr>
  </w:style>
  <w:style w:type="table" w:customStyle="1" w:styleId="11">
    <w:name w:val="Сетка таблицы1"/>
    <w:basedOn w:val="a1"/>
    <w:next w:val="aa"/>
    <w:qFormat/>
    <w:rsid w:val="00E2552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3%D0%BB%D0%B8%D1%86%D0%B0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8%D0%B7%D0%BC%D0%B0%D0%B9%D0%BB%D0%BE%D0%B2%D1%81%D0%BA%D0%B0%D1%8F_%D0%BC%D0%B0%D0%BD%D1%83%D1%84%D0%B0%D0%BA%D1%82%D1%83%D1%80%D0%B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8%D0%B7%D0%BC%D0%B0%D0%B9%D0%BB%D0%BE%D0%B2%D0%BE_(%D1%80%D0%B0%D0%B9%D0%BE%D0%BD_%D0%9C%D0%BE%D1%81%D0%BA%D0%B2%D1%8B)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ru.wikipedia.org/wiki/%D0%9C%D0%BE%D1%81%D0%BA%D0%B2%D0%B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2%D0%BE%D1%81%D1%82%D0%BE%D1%87%D0%BD%D1%8B%D0%B9_%D0%B0%D0%B4%D0%BC%D0%B8%D0%BD%D0%B8%D1%81%D1%82%D1%80%D0%B0%D1%82%D0%B8%D0%B2%D0%BD%D1%8B%D0%B9_%D0%BE%D0%BA%D1%80%D1%83%D0%B3_(%D0%9C%D0%BE%D1%81%D0%BA%D0%B2%D0%B0)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word%201.07\tword107\Tword_SPDS_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CD2EA-2267-41CC-BE09-B96A5415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Tword_SPDS_A4</Template>
  <TotalTime>314</TotalTime>
  <Pages>19</Pages>
  <Words>5699</Words>
  <Characters>32490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Этот текст приведен здесь для настройки шаблона</vt:lpstr>
    </vt:vector>
  </TitlesOfParts>
  <Company>org</Company>
  <LinksUpToDate>false</LinksUpToDate>
  <CharactersWithSpaces>38113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Этот текст приведен здесь для настройки шаблона</dc:title>
  <dc:subject/>
  <dc:creator>Шевелев Николай</dc:creator>
  <cp:keywords/>
  <dc:description/>
  <cp:lastModifiedBy>Asus</cp:lastModifiedBy>
  <cp:revision>8</cp:revision>
  <cp:lastPrinted>2026-04-02T05:05:00Z</cp:lastPrinted>
  <dcterms:created xsi:type="dcterms:W3CDTF">2026-04-02T05:06:00Z</dcterms:created>
  <dcterms:modified xsi:type="dcterms:W3CDTF">2026-07-28T10:40:00Z</dcterms:modified>
</cp:coreProperties>
</file>